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FF26C2">
        <w:trPr>
          <w:trHeight w:val="1944"/>
        </w:trPr>
        <w:tc>
          <w:tcPr>
            <w:tcW w:w="3600" w:type="dxa"/>
            <w:vAlign w:val="bottom"/>
          </w:tcPr>
          <w:p w:rsidR="001B2ABD" w:rsidRDefault="00331631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-2383155</wp:posOffset>
                  </wp:positionV>
                  <wp:extent cx="1578610" cy="2298700"/>
                  <wp:effectExtent l="0" t="0" r="2540" b="6350"/>
                  <wp:wrapThrough wrapText="bothSides">
                    <wp:wrapPolygon edited="0">
                      <wp:start x="0" y="0"/>
                      <wp:lineTo x="0" y="21481"/>
                      <wp:lineTo x="21374" y="21481"/>
                      <wp:lineTo x="21374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4089951b8865ad80397.jpg"/>
                          <pic:cNvPicPr/>
                        </pic:nvPicPr>
                        <pic:blipFill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61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Pr="006118EA" w:rsidRDefault="00331631" w:rsidP="001B2ABD">
            <w:pPr>
              <w:pStyle w:val="Tiu"/>
              <w:rPr>
                <w:rFonts w:ascii="Times New Roman" w:hAnsi="Times New Roman" w:cs="Times New Roman"/>
                <w:b/>
                <w:i/>
                <w:color w:val="C00000"/>
                <w:sz w:val="48"/>
                <w:szCs w:val="48"/>
              </w:rPr>
            </w:pPr>
            <w:r w:rsidRPr="006118EA">
              <w:rPr>
                <w:rFonts w:ascii="Times New Roman" w:hAnsi="Times New Roman" w:cs="Times New Roman"/>
                <w:b/>
                <w:i/>
                <w:color w:val="C00000"/>
                <w:sz w:val="48"/>
                <w:szCs w:val="48"/>
              </w:rPr>
              <w:t>Nguyễn Trúc Hoàng Phương</w:t>
            </w:r>
          </w:p>
          <w:p w:rsidR="001B2ABD" w:rsidRPr="006118EA" w:rsidRDefault="00981438" w:rsidP="00FF26C2">
            <w:pPr>
              <w:pStyle w:val="Tiuphu"/>
              <w:rPr>
                <w:rFonts w:ascii="Arial" w:hAnsi="Arial" w:cs="Arial"/>
                <w:b/>
                <w:i/>
                <w:sz w:val="48"/>
                <w:szCs w:val="48"/>
              </w:rPr>
            </w:pPr>
            <w:r w:rsidRPr="008907AB">
              <w:rPr>
                <w:rFonts w:ascii="Arial" w:hAnsi="Arial" w:cs="Arial"/>
                <w:b/>
                <w:i/>
                <w:spacing w:val="3"/>
                <w:w w:val="33"/>
                <w:sz w:val="48"/>
                <w:szCs w:val="48"/>
                <w:highlight w:val="yellow"/>
              </w:rPr>
              <w:t>Thực Tập Sinh Ngành Dượ</w:t>
            </w:r>
            <w:r w:rsidRPr="008907AB">
              <w:rPr>
                <w:rFonts w:ascii="Arial" w:hAnsi="Arial" w:cs="Arial"/>
                <w:b/>
                <w:i/>
                <w:spacing w:val="5"/>
                <w:w w:val="33"/>
                <w:sz w:val="48"/>
                <w:szCs w:val="48"/>
                <w:highlight w:val="yellow"/>
              </w:rPr>
              <w:t>c</w:t>
            </w:r>
          </w:p>
          <w:p w:rsidR="00FF26C2" w:rsidRDefault="00FF26C2" w:rsidP="00FF26C2"/>
          <w:p w:rsidR="00FF26C2" w:rsidRDefault="00FF26C2" w:rsidP="00FF26C2"/>
          <w:p w:rsidR="00FF26C2" w:rsidRPr="00FF26C2" w:rsidRDefault="00FF26C2" w:rsidP="00FF26C2"/>
        </w:tc>
      </w:tr>
      <w:tr w:rsidR="001B2ABD" w:rsidRPr="00FF26C2" w:rsidTr="001B2ABD">
        <w:tc>
          <w:tcPr>
            <w:tcW w:w="3600" w:type="dxa"/>
          </w:tcPr>
          <w:p w:rsidR="001B2ABD" w:rsidRPr="00E2282B" w:rsidRDefault="006118EA" w:rsidP="00036450">
            <w:pPr>
              <w:pStyle w:val="u3"/>
              <w:rPr>
                <w:rFonts w:ascii="Arial" w:hAnsi="Arial" w:cs="Arial"/>
                <w:color w:val="C00000"/>
              </w:rPr>
            </w:pPr>
            <w:r>
              <w:rPr>
                <w:rFonts w:ascii="Arial" w:hAnsi="Arial" w:cs="Arial"/>
                <w:color w:val="C00000"/>
              </w:rPr>
              <w:t>Giới thiệu Bản Thân</w:t>
            </w:r>
          </w:p>
          <w:p w:rsidR="00036450" w:rsidRDefault="006118EA" w:rsidP="006118EA">
            <w:pPr>
              <w:rPr>
                <w:rFonts w:ascii="Arial" w:hAnsi="Arial" w:cs="Arial"/>
              </w:rPr>
            </w:pPr>
            <w:r w:rsidRPr="00A92F77">
              <w:rPr>
                <w:rFonts w:ascii="Arial" w:hAnsi="Arial" w:cs="Arial"/>
                <w:b/>
              </w:rPr>
              <w:t>Điểm mạnh:</w:t>
            </w:r>
            <w:r>
              <w:rPr>
                <w:rFonts w:ascii="Arial" w:hAnsi="Arial" w:cs="Arial"/>
              </w:rPr>
              <w:t xml:space="preserve"> Giao tiếp khá, linh hoạt trong giải quyết vấn đề, hoà đồng vui vẻ với mọi ngườ</w:t>
            </w:r>
            <w:r w:rsidR="00A92F77">
              <w:rPr>
                <w:rFonts w:ascii="Arial" w:hAnsi="Arial" w:cs="Arial"/>
              </w:rPr>
              <w:t>i, có trách nhiệm trong công việc, chịu khó.</w:t>
            </w:r>
          </w:p>
          <w:p w:rsidR="006118EA" w:rsidRDefault="006118EA" w:rsidP="006118EA">
            <w:pPr>
              <w:rPr>
                <w:rFonts w:ascii="Arial" w:hAnsi="Arial" w:cs="Arial"/>
              </w:rPr>
            </w:pPr>
            <w:r w:rsidRPr="00A92F77">
              <w:rPr>
                <w:rFonts w:ascii="Arial" w:hAnsi="Arial" w:cs="Arial"/>
                <w:b/>
              </w:rPr>
              <w:t>Điểm yếu:</w:t>
            </w:r>
            <w:r>
              <w:rPr>
                <w:rFonts w:ascii="Arial" w:hAnsi="Arial" w:cs="Arial"/>
              </w:rPr>
              <w:t xml:space="preserve"> </w:t>
            </w:r>
            <w:r w:rsidR="001D16A9">
              <w:rPr>
                <w:rFonts w:ascii="Arial" w:hAnsi="Arial" w:cs="Arial"/>
              </w:rPr>
              <w:t>Ch</w:t>
            </w:r>
            <w:r w:rsidR="00A92F77">
              <w:rPr>
                <w:rFonts w:ascii="Arial" w:hAnsi="Arial" w:cs="Arial"/>
              </w:rPr>
              <w:t>ưa có nhiều kinh nghiệm.</w:t>
            </w:r>
          </w:p>
          <w:p w:rsidR="006118EA" w:rsidRDefault="006118EA" w:rsidP="006118EA">
            <w:pPr>
              <w:rPr>
                <w:rFonts w:ascii="Arial" w:hAnsi="Arial" w:cs="Arial"/>
              </w:rPr>
            </w:pPr>
            <w:r w:rsidRPr="00A92F77">
              <w:rPr>
                <w:rFonts w:ascii="Arial" w:hAnsi="Arial" w:cs="Arial"/>
                <w:b/>
              </w:rPr>
              <w:t>Mục tiêu hiện tại</w:t>
            </w:r>
            <w:r>
              <w:rPr>
                <w:rFonts w:ascii="Arial" w:hAnsi="Arial" w:cs="Arial"/>
              </w:rPr>
              <w:t>: Khám phá bản thân, tích luỹ kinh nghiệm để có thể ra trường kiếm được công việc phù hợp với năng lực bản thân, phát huy hết khả</w:t>
            </w:r>
            <w:r w:rsidR="00A92F77">
              <w:rPr>
                <w:rFonts w:ascii="Arial" w:hAnsi="Arial" w:cs="Arial"/>
              </w:rPr>
              <w:t xml:space="preserve"> năng của minh để hoàn thành tốt công việc.</w:t>
            </w:r>
          </w:p>
          <w:p w:rsidR="00A92F77" w:rsidRDefault="00A92F77" w:rsidP="006118EA">
            <w:pPr>
              <w:rPr>
                <w:rFonts w:ascii="Arial" w:hAnsi="Arial" w:cs="Arial"/>
              </w:rPr>
            </w:pPr>
          </w:p>
          <w:p w:rsidR="006118EA" w:rsidRPr="00FF26C2" w:rsidRDefault="006118EA" w:rsidP="006118EA">
            <w:pPr>
              <w:rPr>
                <w:rFonts w:ascii="Arial" w:hAnsi="Arial" w:cs="Arial"/>
              </w:rPr>
            </w:pPr>
          </w:p>
          <w:p w:rsidR="00036450" w:rsidRPr="00FF26C2" w:rsidRDefault="00036450" w:rsidP="00036450">
            <w:pPr>
              <w:rPr>
                <w:rFonts w:ascii="Arial" w:hAnsi="Arial" w:cs="Arial"/>
              </w:rPr>
            </w:pPr>
          </w:p>
          <w:p w:rsidR="00036450" w:rsidRPr="00E2282B" w:rsidRDefault="00981438" w:rsidP="00CB0055">
            <w:pPr>
              <w:pStyle w:val="u3"/>
              <w:rPr>
                <w:rFonts w:ascii="Arial" w:hAnsi="Arial" w:cs="Arial"/>
                <w:color w:val="C00000"/>
              </w:rPr>
            </w:pPr>
            <w:r w:rsidRPr="00E2282B">
              <w:rPr>
                <w:rFonts w:ascii="Arial" w:hAnsi="Arial" w:cs="Arial"/>
                <w:color w:val="C00000"/>
              </w:rPr>
              <w:t xml:space="preserve">Liên Hệ </w:t>
            </w:r>
          </w:p>
          <w:p w:rsidR="004D3011" w:rsidRPr="00FF26C2" w:rsidRDefault="00981438" w:rsidP="004D30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Điện Thoại </w:t>
            </w:r>
          </w:p>
          <w:p w:rsidR="004D3011" w:rsidRPr="00FF26C2" w:rsidRDefault="00981438" w:rsidP="004D30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0848200655</w:t>
            </w:r>
          </w:p>
          <w:p w:rsidR="004D3011" w:rsidRPr="00FF26C2" w:rsidRDefault="004D3011" w:rsidP="004D3011">
            <w:pPr>
              <w:rPr>
                <w:rFonts w:ascii="Arial" w:hAnsi="Arial" w:cs="Arial"/>
              </w:rPr>
            </w:pPr>
          </w:p>
          <w:sdt>
            <w:sdtPr>
              <w:rPr>
                <w:rFonts w:ascii="Arial" w:hAnsi="Arial" w:cs="Arial"/>
                <w:b/>
              </w:rPr>
              <w:id w:val="-240260293"/>
              <w:placeholder>
                <w:docPart w:val="A10AEA5C9EA14C058A5355073DDC8FD4"/>
              </w:placeholder>
              <w:temporary/>
              <w:showingPlcHdr/>
              <w15:appearance w15:val="hidden"/>
            </w:sdtPr>
            <w:sdtEndPr/>
            <w:sdtContent>
              <w:p w:rsidR="004D3011" w:rsidRPr="00A92F77" w:rsidRDefault="004D3011" w:rsidP="004D3011">
                <w:pPr>
                  <w:rPr>
                    <w:rFonts w:ascii="Arial" w:hAnsi="Arial" w:cs="Arial"/>
                    <w:b/>
                  </w:rPr>
                </w:pPr>
                <w:r w:rsidRPr="00A92F77">
                  <w:rPr>
                    <w:rFonts w:ascii="Arial" w:hAnsi="Arial" w:cs="Arial"/>
                    <w:b/>
                    <w:color w:val="C00000"/>
                  </w:rPr>
                  <w:t>EMAIL:</w:t>
                </w:r>
              </w:p>
            </w:sdtContent>
          </w:sdt>
          <w:p w:rsidR="00036450" w:rsidRPr="00981438" w:rsidRDefault="00981438" w:rsidP="004D3011">
            <w:pPr>
              <w:rPr>
                <w:rStyle w:val="Siuktni"/>
                <w:rFonts w:ascii="Arial" w:hAnsi="Arial" w:cs="Arial"/>
                <w:sz w:val="16"/>
                <w:szCs w:val="16"/>
              </w:rPr>
            </w:pPr>
            <w:r w:rsidRPr="00981438">
              <w:rPr>
                <w:rFonts w:ascii="Arial" w:hAnsi="Arial" w:cs="Arial"/>
                <w:sz w:val="16"/>
                <w:szCs w:val="16"/>
              </w:rPr>
              <w:t>nguyentruchoangphuong0510@gmail.com</w:t>
            </w:r>
          </w:p>
          <w:sdt>
            <w:sdtPr>
              <w:rPr>
                <w:rFonts w:ascii="Arial" w:hAnsi="Arial" w:cs="Arial"/>
              </w:rPr>
              <w:id w:val="-1444214663"/>
              <w:placeholder>
                <w:docPart w:val="D32C22189DBD46ACA1576551037A2C47"/>
              </w:placeholder>
              <w:temporary/>
              <w:showingPlcHdr/>
              <w15:appearance w15:val="hidden"/>
            </w:sdtPr>
            <w:sdtEndPr/>
            <w:sdtContent>
              <w:p w:rsidR="004D3011" w:rsidRPr="00FF26C2" w:rsidRDefault="00CB0055" w:rsidP="00CB0055">
                <w:pPr>
                  <w:pStyle w:val="u3"/>
                  <w:rPr>
                    <w:rFonts w:ascii="Arial" w:hAnsi="Arial" w:cs="Arial"/>
                  </w:rPr>
                </w:pPr>
                <w:r w:rsidRPr="00E2282B">
                  <w:rPr>
                    <w:rFonts w:ascii="Arial" w:hAnsi="Arial" w:cs="Arial"/>
                    <w:color w:val="C00000"/>
                  </w:rPr>
                  <w:t>Hobbies</w:t>
                </w:r>
              </w:p>
            </w:sdtContent>
          </w:sdt>
          <w:p w:rsidR="004D3011" w:rsidRPr="00FF26C2" w:rsidRDefault="006118EA" w:rsidP="004D30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Bắn Cung</w:t>
            </w:r>
          </w:p>
          <w:p w:rsidR="004D3011" w:rsidRPr="00FF26C2" w:rsidRDefault="006118EA" w:rsidP="004D30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Bơi lội</w:t>
            </w:r>
          </w:p>
          <w:p w:rsidR="004D3011" w:rsidRPr="00FF26C2" w:rsidRDefault="006118EA" w:rsidP="004D30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Đọc sách</w:t>
            </w:r>
          </w:p>
          <w:p w:rsidR="004D3011" w:rsidRPr="00FF26C2" w:rsidRDefault="006118EA" w:rsidP="006118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Chơi đàn Violon</w:t>
            </w:r>
          </w:p>
        </w:tc>
        <w:tc>
          <w:tcPr>
            <w:tcW w:w="720" w:type="dxa"/>
          </w:tcPr>
          <w:p w:rsidR="001B2ABD" w:rsidRPr="00FF26C2" w:rsidRDefault="001B2ABD" w:rsidP="000C45FF">
            <w:pPr>
              <w:tabs>
                <w:tab w:val="left" w:pos="990"/>
              </w:tabs>
              <w:rPr>
                <w:rFonts w:ascii="Arial" w:hAnsi="Arial" w:cs="Arial"/>
              </w:rPr>
            </w:pPr>
          </w:p>
        </w:tc>
        <w:tc>
          <w:tcPr>
            <w:tcW w:w="6470" w:type="dxa"/>
          </w:tcPr>
          <w:p w:rsidR="001B2ABD" w:rsidRPr="006118EA" w:rsidRDefault="002D1CC6" w:rsidP="00036450">
            <w:pPr>
              <w:pStyle w:val="u2"/>
              <w:rPr>
                <w:rFonts w:ascii="Arial" w:hAnsi="Arial" w:cs="Arial"/>
                <w:color w:val="C00000"/>
                <w:sz w:val="16"/>
                <w:szCs w:val="16"/>
              </w:rPr>
            </w:pPr>
            <w:r w:rsidRPr="006118EA">
              <w:rPr>
                <w:rFonts w:ascii="Arial" w:hAnsi="Arial" w:cs="Arial"/>
                <w:color w:val="C00000"/>
                <w:sz w:val="16"/>
                <w:szCs w:val="16"/>
              </w:rPr>
              <w:t>học vấn</w:t>
            </w:r>
          </w:p>
          <w:p w:rsidR="00036450" w:rsidRPr="006118EA" w:rsidRDefault="002D1CC6" w:rsidP="00B359E4">
            <w:pPr>
              <w:pStyle w:val="u4"/>
              <w:rPr>
                <w:rFonts w:ascii="Arial" w:hAnsi="Arial" w:cs="Arial"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  <w:highlight w:val="yellow"/>
              </w:rPr>
              <w:t>Đại Học Nguyễn Tất Thành</w:t>
            </w:r>
          </w:p>
          <w:p w:rsidR="00036450" w:rsidRPr="006118EA" w:rsidRDefault="002D1CC6" w:rsidP="00B359E4">
            <w:pPr>
              <w:pStyle w:val="Ngaythang"/>
              <w:rPr>
                <w:rFonts w:ascii="Arial" w:hAnsi="Arial" w:cs="Arial"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</w:rPr>
              <w:t>11/2013</w:t>
            </w:r>
            <w:r w:rsidR="00036450" w:rsidRPr="006118E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6118EA">
              <w:rPr>
                <w:rFonts w:ascii="Arial" w:hAnsi="Arial" w:cs="Arial"/>
                <w:sz w:val="16"/>
                <w:szCs w:val="16"/>
              </w:rPr>
              <w:t>–</w:t>
            </w:r>
            <w:r w:rsidR="00036450" w:rsidRPr="006118E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6118EA">
              <w:rPr>
                <w:rFonts w:ascii="Arial" w:hAnsi="Arial" w:cs="Arial"/>
                <w:sz w:val="16"/>
                <w:szCs w:val="16"/>
              </w:rPr>
              <w:t>11/2018</w:t>
            </w:r>
          </w:p>
          <w:p w:rsidR="00036450" w:rsidRPr="006118EA" w:rsidRDefault="002D1CC6" w:rsidP="00036450">
            <w:pPr>
              <w:rPr>
                <w:rFonts w:ascii="Arial" w:hAnsi="Arial" w:cs="Arial"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</w:rPr>
              <w:t xml:space="preserve">Chuyên ngành Quản Lý Và Cung Ứng. </w:t>
            </w:r>
          </w:p>
          <w:p w:rsidR="00036450" w:rsidRPr="006118EA" w:rsidRDefault="002D1CC6" w:rsidP="00036450">
            <w:pPr>
              <w:pStyle w:val="u2"/>
              <w:rPr>
                <w:rFonts w:ascii="Arial" w:hAnsi="Arial" w:cs="Arial"/>
                <w:color w:val="C00000"/>
                <w:sz w:val="16"/>
                <w:szCs w:val="16"/>
              </w:rPr>
            </w:pPr>
            <w:r w:rsidRPr="006118EA">
              <w:rPr>
                <w:rFonts w:ascii="Arial" w:hAnsi="Arial" w:cs="Arial"/>
                <w:color w:val="C00000"/>
                <w:sz w:val="16"/>
                <w:szCs w:val="16"/>
              </w:rPr>
              <w:t>kinh nghiệm</w:t>
            </w:r>
          </w:p>
          <w:p w:rsidR="00036450" w:rsidRPr="006118EA" w:rsidRDefault="002D1CC6" w:rsidP="00B359E4">
            <w:pPr>
              <w:pStyle w:val="u4"/>
              <w:rPr>
                <w:rFonts w:ascii="Arial" w:hAnsi="Arial" w:cs="Arial"/>
                <w:bCs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  <w:highlight w:val="yellow"/>
              </w:rPr>
              <w:t>Bệnh Viện Quân Y 175 -</w:t>
            </w:r>
            <w:r w:rsidR="00036450" w:rsidRPr="006118EA">
              <w:rPr>
                <w:rFonts w:ascii="Arial" w:hAnsi="Arial" w:cs="Arial"/>
                <w:sz w:val="16"/>
                <w:szCs w:val="16"/>
                <w:highlight w:val="yellow"/>
              </w:rPr>
              <w:t xml:space="preserve">  </w:t>
            </w:r>
            <w:r w:rsidRPr="006118EA">
              <w:rPr>
                <w:rFonts w:ascii="Arial" w:hAnsi="Arial" w:cs="Arial"/>
                <w:sz w:val="16"/>
                <w:szCs w:val="16"/>
                <w:highlight w:val="yellow"/>
              </w:rPr>
              <w:t xml:space="preserve">Thực </w:t>
            </w:r>
            <w:r w:rsidR="001C0B45" w:rsidRPr="006118EA">
              <w:rPr>
                <w:rFonts w:ascii="Arial" w:hAnsi="Arial" w:cs="Arial"/>
                <w:sz w:val="16"/>
                <w:szCs w:val="16"/>
                <w:highlight w:val="yellow"/>
              </w:rPr>
              <w:t>T</w:t>
            </w:r>
            <w:r w:rsidRPr="006118EA">
              <w:rPr>
                <w:rFonts w:ascii="Arial" w:hAnsi="Arial" w:cs="Arial"/>
                <w:sz w:val="16"/>
                <w:szCs w:val="16"/>
                <w:highlight w:val="yellow"/>
              </w:rPr>
              <w:t>ập sinh</w:t>
            </w:r>
          </w:p>
          <w:p w:rsidR="00036450" w:rsidRPr="006118EA" w:rsidRDefault="001C0B45" w:rsidP="00B359E4">
            <w:pPr>
              <w:pStyle w:val="Ngaythang"/>
              <w:rPr>
                <w:rFonts w:ascii="Arial" w:hAnsi="Arial" w:cs="Arial"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</w:rPr>
              <w:t>3/2018</w:t>
            </w:r>
            <w:r w:rsidR="00036450" w:rsidRPr="006118EA">
              <w:rPr>
                <w:rFonts w:ascii="Arial" w:hAnsi="Arial" w:cs="Arial"/>
                <w:sz w:val="16"/>
                <w:szCs w:val="16"/>
              </w:rPr>
              <w:t>–</w:t>
            </w:r>
            <w:r w:rsidRPr="006118EA">
              <w:rPr>
                <w:rFonts w:ascii="Arial" w:hAnsi="Arial" w:cs="Arial"/>
                <w:sz w:val="16"/>
                <w:szCs w:val="16"/>
              </w:rPr>
              <w:t xml:space="preserve"> 4/2018</w:t>
            </w:r>
          </w:p>
          <w:p w:rsidR="00F47109" w:rsidRPr="006118EA" w:rsidRDefault="00F47109" w:rsidP="00F47109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Hành chính dược: sắp xếp giấy tờ, in xuất dữ liệu, kiểm tra hợp đồng đấu thầu thuốc.</w:t>
            </w:r>
          </w:p>
          <w:p w:rsidR="00F47109" w:rsidRPr="006118EA" w:rsidRDefault="00F47109" w:rsidP="00F47109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Dược lâm sàng: kiểm tra tương tác trong đơn thuốc theo đối tượng bệnh nhân</w:t>
            </w:r>
          </w:p>
          <w:p w:rsidR="00F47109" w:rsidRPr="006118EA" w:rsidRDefault="00F47109" w:rsidP="00F47109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 xml:space="preserve">Cấp phát thuốc: cấp phát thuốc cho bệnh nhân </w:t>
            </w:r>
          </w:p>
          <w:p w:rsidR="004D3011" w:rsidRPr="006118EA" w:rsidRDefault="004D3011" w:rsidP="00036450">
            <w:pPr>
              <w:rPr>
                <w:rFonts w:ascii="Arial" w:hAnsi="Arial" w:cs="Arial"/>
                <w:sz w:val="16"/>
                <w:szCs w:val="16"/>
              </w:rPr>
            </w:pPr>
          </w:p>
          <w:p w:rsidR="004D3011" w:rsidRPr="006118EA" w:rsidRDefault="001C0B45" w:rsidP="00B359E4">
            <w:pPr>
              <w:pStyle w:val="u4"/>
              <w:rPr>
                <w:rFonts w:ascii="Arial" w:hAnsi="Arial" w:cs="Arial"/>
                <w:bCs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  <w:highlight w:val="yellow"/>
              </w:rPr>
              <w:t>Nhà Thuốc SK- Plus -</w:t>
            </w:r>
            <w:r w:rsidR="004D3011" w:rsidRPr="006118EA">
              <w:rPr>
                <w:rFonts w:ascii="Arial" w:hAnsi="Arial" w:cs="Arial"/>
                <w:sz w:val="16"/>
                <w:szCs w:val="16"/>
                <w:highlight w:val="yellow"/>
              </w:rPr>
              <w:t xml:space="preserve">  </w:t>
            </w:r>
            <w:r w:rsidRPr="006118EA">
              <w:rPr>
                <w:rFonts w:ascii="Arial" w:hAnsi="Arial" w:cs="Arial"/>
                <w:sz w:val="16"/>
                <w:szCs w:val="16"/>
                <w:highlight w:val="yellow"/>
              </w:rPr>
              <w:t>Thực Tập Sinh</w:t>
            </w:r>
          </w:p>
          <w:p w:rsidR="004D3011" w:rsidRPr="006118EA" w:rsidRDefault="001C0B45" w:rsidP="00B359E4">
            <w:pPr>
              <w:pStyle w:val="Ngaythang"/>
              <w:rPr>
                <w:rFonts w:ascii="Arial" w:hAnsi="Arial" w:cs="Arial"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</w:rPr>
              <w:t>4/2018</w:t>
            </w:r>
            <w:r w:rsidR="004D3011" w:rsidRPr="006118EA">
              <w:rPr>
                <w:rFonts w:ascii="Arial" w:hAnsi="Arial" w:cs="Arial"/>
                <w:sz w:val="16"/>
                <w:szCs w:val="16"/>
              </w:rPr>
              <w:t>–</w:t>
            </w:r>
            <w:r w:rsidRPr="006118EA">
              <w:rPr>
                <w:rFonts w:ascii="Arial" w:hAnsi="Arial" w:cs="Arial"/>
                <w:sz w:val="16"/>
                <w:szCs w:val="16"/>
              </w:rPr>
              <w:t>5/2018</w:t>
            </w:r>
          </w:p>
          <w:p w:rsidR="001C0B45" w:rsidRPr="006118EA" w:rsidRDefault="001C0B45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Tư vấn bán thuốc cho bệnh nhân.</w:t>
            </w:r>
          </w:p>
          <w:p w:rsidR="001C0B45" w:rsidRPr="006118EA" w:rsidRDefault="001C0B45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Lấy thuốc theo đơn của bác sĩ</w:t>
            </w:r>
          </w:p>
          <w:p w:rsidR="001C0B45" w:rsidRPr="006118EA" w:rsidRDefault="001C0B45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Học các tên và các loại thuốc</w:t>
            </w:r>
          </w:p>
          <w:p w:rsidR="004D3011" w:rsidRPr="006118EA" w:rsidRDefault="001C0B45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Tư vấn mỹ phẩm – thực  phẩm chức năng</w:t>
            </w:r>
            <w:r w:rsidR="00036450" w:rsidRPr="006118EA">
              <w:rPr>
                <w:rFonts w:ascii="Arial" w:hAnsi="Arial" w:cs="Arial"/>
                <w:szCs w:val="18"/>
              </w:rPr>
              <w:t xml:space="preserve"> </w:t>
            </w:r>
          </w:p>
          <w:p w:rsidR="004D3011" w:rsidRPr="006118EA" w:rsidRDefault="001C0B45" w:rsidP="00036450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Đảm bảo, bảo quản thuốc.</w:t>
            </w:r>
          </w:p>
          <w:p w:rsidR="001C0B45" w:rsidRPr="006118EA" w:rsidRDefault="001C0B45" w:rsidP="00036450">
            <w:pPr>
              <w:rPr>
                <w:rFonts w:ascii="Arial" w:hAnsi="Arial" w:cs="Arial"/>
                <w:sz w:val="16"/>
                <w:szCs w:val="16"/>
              </w:rPr>
            </w:pPr>
          </w:p>
          <w:p w:rsidR="004D3011" w:rsidRPr="006118EA" w:rsidRDefault="00981438" w:rsidP="00B359E4">
            <w:pPr>
              <w:pStyle w:val="u4"/>
              <w:rPr>
                <w:rFonts w:ascii="Arial" w:hAnsi="Arial" w:cs="Arial"/>
                <w:bCs/>
                <w:sz w:val="16"/>
                <w:szCs w:val="16"/>
              </w:rPr>
            </w:pPr>
            <w:r w:rsidRPr="006118EA">
              <w:rPr>
                <w:rFonts w:ascii="Arial" w:hAnsi="Arial" w:cs="Arial"/>
                <w:sz w:val="16"/>
                <w:szCs w:val="16"/>
                <w:highlight w:val="yellow"/>
              </w:rPr>
              <w:t>Công Ty CP Dược Phẩm GONSA – Thực Tập Sinh</w:t>
            </w:r>
            <w:r w:rsidRPr="006118EA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:rsidR="004D3011" w:rsidRPr="006118EA" w:rsidRDefault="008907AB" w:rsidP="00B359E4">
            <w:pPr>
              <w:pStyle w:val="Ngaythang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05</w:t>
            </w:r>
            <w:bookmarkStart w:id="0" w:name="_GoBack"/>
            <w:bookmarkEnd w:id="0"/>
            <w:r w:rsidR="00981438" w:rsidRPr="006118EA">
              <w:rPr>
                <w:rFonts w:ascii="Arial" w:hAnsi="Arial" w:cs="Arial"/>
                <w:sz w:val="16"/>
                <w:szCs w:val="16"/>
              </w:rPr>
              <w:t xml:space="preserve">/11/2018 </w:t>
            </w:r>
            <w:r w:rsidR="004D3011" w:rsidRPr="006118EA">
              <w:rPr>
                <w:rFonts w:ascii="Arial" w:hAnsi="Arial" w:cs="Arial"/>
                <w:sz w:val="16"/>
                <w:szCs w:val="16"/>
              </w:rPr>
              <w:t>–</w:t>
            </w:r>
            <w:r w:rsidR="00981438" w:rsidRPr="006118EA">
              <w:rPr>
                <w:rFonts w:ascii="Arial" w:hAnsi="Arial" w:cs="Arial"/>
                <w:sz w:val="16"/>
                <w:szCs w:val="16"/>
              </w:rPr>
              <w:t xml:space="preserve"> 28/0</w:t>
            </w:r>
            <w:r w:rsidR="00ED4115">
              <w:rPr>
                <w:rFonts w:ascii="Arial" w:hAnsi="Arial" w:cs="Arial"/>
                <w:sz w:val="16"/>
                <w:szCs w:val="16"/>
              </w:rPr>
              <w:t>4</w:t>
            </w:r>
            <w:r w:rsidR="00981438" w:rsidRPr="006118EA">
              <w:rPr>
                <w:rFonts w:ascii="Arial" w:hAnsi="Arial" w:cs="Arial"/>
                <w:sz w:val="16"/>
                <w:szCs w:val="16"/>
              </w:rPr>
              <w:t>/2019</w:t>
            </w:r>
          </w:p>
          <w:p w:rsidR="00E2282B" w:rsidRPr="006118EA" w:rsidRDefault="00E2282B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 xml:space="preserve">Thực tập sinh phòng tuyển dụng </w:t>
            </w:r>
          </w:p>
          <w:p w:rsidR="00E2282B" w:rsidRPr="006118EA" w:rsidRDefault="00E2282B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Đọc hiểu JD, sàng lọc hồ sơ theo yêu cầu.</w:t>
            </w:r>
          </w:p>
          <w:p w:rsidR="00E2282B" w:rsidRPr="006118EA" w:rsidRDefault="00E2282B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Gửi mail thư mời phỏng vấn, cảm ơn.</w:t>
            </w:r>
          </w:p>
          <w:p w:rsidR="00E2282B" w:rsidRPr="006118EA" w:rsidRDefault="00E2282B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Tham gia tổ chức các sự kiện của công ty cũng như ngày hội tuyển dụng ở các trường đại học.</w:t>
            </w:r>
          </w:p>
          <w:p w:rsidR="00E2282B" w:rsidRPr="006118EA" w:rsidRDefault="00E2282B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 xml:space="preserve">Sơ vấn qua điện thoai, tham gia phỏng vấn ứng viên trực tiếp tại công ty </w:t>
            </w:r>
          </w:p>
          <w:p w:rsidR="00E2282B" w:rsidRPr="006118EA" w:rsidRDefault="00E2282B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Đăng bài tuyển dụng tại facebook</w:t>
            </w:r>
            <w:r w:rsidR="006118EA" w:rsidRPr="006118EA">
              <w:rPr>
                <w:rFonts w:ascii="Arial" w:hAnsi="Arial" w:cs="Arial"/>
                <w:szCs w:val="18"/>
              </w:rPr>
              <w:t xml:space="preserve">, zalo </w:t>
            </w:r>
            <w:r w:rsidRPr="006118EA">
              <w:rPr>
                <w:rFonts w:ascii="Arial" w:hAnsi="Arial" w:cs="Arial"/>
                <w:szCs w:val="18"/>
              </w:rPr>
              <w:t>, hoặc các trang web tuyển dụng.</w:t>
            </w:r>
          </w:p>
          <w:p w:rsidR="004D3011" w:rsidRPr="006118EA" w:rsidRDefault="006118EA" w:rsidP="004D3011">
            <w:pPr>
              <w:rPr>
                <w:rFonts w:ascii="Arial" w:hAnsi="Arial" w:cs="Arial"/>
                <w:szCs w:val="18"/>
              </w:rPr>
            </w:pPr>
            <w:r w:rsidRPr="006118EA">
              <w:rPr>
                <w:rFonts w:ascii="Arial" w:hAnsi="Arial" w:cs="Arial"/>
                <w:szCs w:val="18"/>
              </w:rPr>
              <w:t>Hỗ trợ các phòng ban liên quan.</w:t>
            </w:r>
          </w:p>
          <w:p w:rsidR="004D3011" w:rsidRPr="00FF26C2" w:rsidRDefault="004D3011" w:rsidP="00036450">
            <w:pPr>
              <w:rPr>
                <w:rFonts w:ascii="Arial" w:hAnsi="Arial" w:cs="Arial"/>
              </w:rPr>
            </w:pPr>
          </w:p>
          <w:p w:rsidR="00036450" w:rsidRPr="00E2282B" w:rsidRDefault="00E2282B" w:rsidP="00036450">
            <w:pPr>
              <w:pStyle w:val="u2"/>
              <w:rPr>
                <w:rFonts w:ascii="Arial" w:hAnsi="Arial" w:cs="Arial"/>
                <w:color w:val="C00000"/>
              </w:rPr>
            </w:pPr>
            <w:r w:rsidRPr="00E2282B">
              <w:rPr>
                <w:rFonts w:ascii="Arial" w:hAnsi="Arial" w:cs="Arial"/>
                <w:color w:val="C00000"/>
              </w:rPr>
              <w:t>Kĩ Năng</w:t>
            </w:r>
          </w:p>
          <w:p w:rsidR="00036450" w:rsidRPr="00FF26C2" w:rsidRDefault="00112054" w:rsidP="004D3011">
            <w:pPr>
              <w:rPr>
                <w:rFonts w:ascii="Arial" w:hAnsi="Arial" w:cs="Arial"/>
                <w:color w:val="FFFFFF" w:themeColor="background1"/>
              </w:rPr>
            </w:pPr>
            <w:r w:rsidRPr="00FF26C2">
              <w:rPr>
                <w:rFonts w:ascii="Arial" w:hAnsi="Arial" w:cs="Arial"/>
                <w:noProof/>
                <w:color w:val="000000" w:themeColor="text1"/>
                <w:lang w:eastAsia="en-US"/>
              </w:rPr>
              <w:drawing>
                <wp:inline distT="0" distB="0" distL="0" distR="0" wp14:anchorId="5AFFFF85" wp14:editId="29FA67EF">
                  <wp:extent cx="3911600" cy="1257300"/>
                  <wp:effectExtent l="0" t="0" r="1270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</w:tbl>
    <w:p w:rsidR="0043117B" w:rsidRDefault="008907AB" w:rsidP="000C45FF">
      <w:pPr>
        <w:tabs>
          <w:tab w:val="left" w:pos="990"/>
        </w:tabs>
      </w:pPr>
    </w:p>
    <w:sectPr w:rsidR="0043117B" w:rsidSect="000C45F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0BA5" w:rsidRDefault="00280BA5" w:rsidP="000C45FF">
      <w:r>
        <w:separator/>
      </w:r>
    </w:p>
  </w:endnote>
  <w:endnote w:type="continuationSeparator" w:id="0">
    <w:p w:rsidR="00280BA5" w:rsidRDefault="00280BA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A00" w:rsidRDefault="00363A00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A00" w:rsidRDefault="00363A00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A00" w:rsidRDefault="00363A0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0BA5" w:rsidRDefault="00280BA5" w:rsidP="000C45FF">
      <w:r>
        <w:separator/>
      </w:r>
    </w:p>
  </w:footnote>
  <w:footnote w:type="continuationSeparator" w:id="0">
    <w:p w:rsidR="00280BA5" w:rsidRDefault="00280BA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A00" w:rsidRDefault="00363A00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Pr="00363A00" w:rsidRDefault="000C45FF" w:rsidP="00363A00">
    <w:pPr>
      <w:rPr>
        <w:rFonts w:ascii="Arial" w:hAnsi="Arial" w:cs="Arial"/>
      </w:rPr>
    </w:pPr>
    <w:r w:rsidRPr="00363A00">
      <w:rPr>
        <w:rFonts w:ascii="Arial" w:hAnsi="Arial" w:cs="Arial"/>
        <w:noProof/>
        <w:color w:val="FF0000"/>
      </w:rPr>
      <w:drawing>
        <wp:anchor distT="0" distB="0" distL="114300" distR="114300" simplePos="0" relativeHeight="251658240" behindDoc="1" locked="0" layoutInCell="1" allowOverlap="1" wp14:anchorId="2B22ED2C" wp14:editId="75F17B63">
          <wp:simplePos x="0" y="0"/>
          <wp:positionH relativeFrom="page">
            <wp:posOffset>300990</wp:posOffset>
          </wp:positionH>
          <wp:positionV relativeFrom="page">
            <wp:posOffset>170815</wp:posOffset>
          </wp:positionV>
          <wp:extent cx="7260336" cy="9628632"/>
          <wp:effectExtent l="0" t="0" r="0" b="0"/>
          <wp:wrapNone/>
          <wp:docPr id="4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duotone>
                      <a:prstClr val="black"/>
                      <a:srgbClr val="E06A83">
                        <a:tint val="45000"/>
                        <a:satMod val="400000"/>
                      </a:srgb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FilmGrain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A00" w:rsidRDefault="00363A00">
    <w:pPr>
      <w:pStyle w:val="utrang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6AF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C0B45"/>
    <w:rsid w:val="001D16A9"/>
    <w:rsid w:val="001E0391"/>
    <w:rsid w:val="001E1759"/>
    <w:rsid w:val="001F1ECC"/>
    <w:rsid w:val="002400EB"/>
    <w:rsid w:val="00256CF7"/>
    <w:rsid w:val="00280BA5"/>
    <w:rsid w:val="00281FD5"/>
    <w:rsid w:val="002D1CC6"/>
    <w:rsid w:val="0030481B"/>
    <w:rsid w:val="003156FC"/>
    <w:rsid w:val="003254B5"/>
    <w:rsid w:val="00331631"/>
    <w:rsid w:val="00363A00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118EA"/>
    <w:rsid w:val="0062123A"/>
    <w:rsid w:val="00646E75"/>
    <w:rsid w:val="006771D0"/>
    <w:rsid w:val="00697CA1"/>
    <w:rsid w:val="00707F18"/>
    <w:rsid w:val="00715FCB"/>
    <w:rsid w:val="00743101"/>
    <w:rsid w:val="007775E1"/>
    <w:rsid w:val="007867A0"/>
    <w:rsid w:val="007927F5"/>
    <w:rsid w:val="007A684B"/>
    <w:rsid w:val="00802CA0"/>
    <w:rsid w:val="008907AB"/>
    <w:rsid w:val="009260CD"/>
    <w:rsid w:val="00952C25"/>
    <w:rsid w:val="00981438"/>
    <w:rsid w:val="00A2118D"/>
    <w:rsid w:val="00A92F77"/>
    <w:rsid w:val="00AD76E2"/>
    <w:rsid w:val="00B20152"/>
    <w:rsid w:val="00B359E4"/>
    <w:rsid w:val="00B57D98"/>
    <w:rsid w:val="00B6266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282B"/>
    <w:rsid w:val="00E25A26"/>
    <w:rsid w:val="00E4381A"/>
    <w:rsid w:val="00E55D74"/>
    <w:rsid w:val="00EC799B"/>
    <w:rsid w:val="00ED4115"/>
    <w:rsid w:val="00F47109"/>
    <w:rsid w:val="00F516AF"/>
    <w:rsid w:val="00F60274"/>
    <w:rsid w:val="00F77FB9"/>
    <w:rsid w:val="00FB068F"/>
    <w:rsid w:val="00FF2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06BE064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359E4"/>
    <w:rPr>
      <w:sz w:val="18"/>
      <w:szCs w:val="22"/>
    </w:rPr>
  </w:style>
  <w:style w:type="paragraph" w:styleId="u1">
    <w:name w:val="heading 1"/>
    <w:basedOn w:val="Binhthng"/>
    <w:next w:val="Binhthng"/>
    <w:link w:val="u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u3">
    <w:name w:val="heading 3"/>
    <w:basedOn w:val="Binhthng"/>
    <w:next w:val="Binhthng"/>
    <w:link w:val="u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u4">
    <w:name w:val="heading 4"/>
    <w:basedOn w:val="Binhthng"/>
    <w:next w:val="Binhthng"/>
    <w:link w:val="u4Char"/>
    <w:uiPriority w:val="9"/>
    <w:qFormat/>
    <w:rsid w:val="00B359E4"/>
    <w:pPr>
      <w:outlineLvl w:val="3"/>
    </w:pPr>
    <w:rPr>
      <w:b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u">
    <w:name w:val="Title"/>
    <w:basedOn w:val="Binhthng"/>
    <w:next w:val="Binhthng"/>
    <w:link w:val="Tiu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uChar">
    <w:name w:val="Tiêu đề Char"/>
    <w:basedOn w:val="Phngmcinhcuaoanvn"/>
    <w:link w:val="Tiu"/>
    <w:uiPriority w:val="10"/>
    <w:rsid w:val="001B2ABD"/>
    <w:rPr>
      <w:caps/>
      <w:color w:val="000000" w:themeColor="text1"/>
      <w:sz w:val="96"/>
      <w:szCs w:val="76"/>
    </w:rPr>
  </w:style>
  <w:style w:type="character" w:styleId="Nhnmanh">
    <w:name w:val="Emphasis"/>
    <w:basedOn w:val="Phngmcinhcuaoanvn"/>
    <w:uiPriority w:val="11"/>
    <w:semiHidden/>
    <w:qFormat/>
    <w:rsid w:val="00E25A26"/>
    <w:rPr>
      <w:i/>
      <w:iCs/>
    </w:rPr>
  </w:style>
  <w:style w:type="character" w:customStyle="1" w:styleId="u1Char">
    <w:name w:val="Đầu đề 1 Char"/>
    <w:basedOn w:val="Phngmcinhcuaoanvn"/>
    <w:link w:val="u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Ngaythang">
    <w:name w:val="Date"/>
    <w:basedOn w:val="Binhthng"/>
    <w:next w:val="Binhthng"/>
    <w:link w:val="NgaythangChar"/>
    <w:uiPriority w:val="99"/>
    <w:rsid w:val="00036450"/>
  </w:style>
  <w:style w:type="character" w:customStyle="1" w:styleId="NgaythangChar">
    <w:name w:val="Ngày tháng Char"/>
    <w:basedOn w:val="Phngmcinhcuaoanvn"/>
    <w:link w:val="Ngaythang"/>
    <w:uiPriority w:val="99"/>
    <w:rsid w:val="00036450"/>
    <w:rPr>
      <w:sz w:val="18"/>
      <w:szCs w:val="22"/>
    </w:rPr>
  </w:style>
  <w:style w:type="character" w:styleId="Siuktni">
    <w:name w:val="Hyperlink"/>
    <w:basedOn w:val="Phngmcinhcuaoanvn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rsid w:val="004813B3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semiHidden/>
    <w:rsid w:val="000C45FF"/>
    <w:rPr>
      <w:sz w:val="22"/>
      <w:szCs w:val="22"/>
    </w:rPr>
  </w:style>
  <w:style w:type="paragraph" w:styleId="Chntrang">
    <w:name w:val="footer"/>
    <w:basedOn w:val="Binhthng"/>
    <w:link w:val="Chntrang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semiHidden/>
    <w:rsid w:val="000C45FF"/>
    <w:rPr>
      <w:sz w:val="22"/>
      <w:szCs w:val="22"/>
    </w:rPr>
  </w:style>
  <w:style w:type="table" w:styleId="LiBang">
    <w:name w:val="Table Grid"/>
    <w:basedOn w:val="BangThngthng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nbanChdanhsn">
    <w:name w:val="Placeholder Text"/>
    <w:basedOn w:val="Phngmcinhcuaoanvn"/>
    <w:uiPriority w:val="99"/>
    <w:semiHidden/>
    <w:rsid w:val="001B2ABD"/>
    <w:rPr>
      <w:color w:val="808080"/>
    </w:rPr>
  </w:style>
  <w:style w:type="paragraph" w:styleId="Tiuphu">
    <w:name w:val="Subtitle"/>
    <w:basedOn w:val="Binhthng"/>
    <w:next w:val="Binhthng"/>
    <w:link w:val="Tiuphu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iuphuChar">
    <w:name w:val="Tiêu đề phụ Char"/>
    <w:basedOn w:val="Phngmcinhcuaoanvn"/>
    <w:link w:val="Tiuphu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u3Char">
    <w:name w:val="Đầu đề 3 Char"/>
    <w:basedOn w:val="Phngmcinhcuaoanvn"/>
    <w:link w:val="u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u4Char">
    <w:name w:val="Đầu đề 4 Char"/>
    <w:basedOn w:val="Phngmcinhcuaoanvn"/>
    <w:link w:val="u4"/>
    <w:uiPriority w:val="9"/>
    <w:rsid w:val="00B359E4"/>
    <w:rPr>
      <w:b/>
      <w:sz w:val="18"/>
      <w:szCs w:val="22"/>
    </w:rPr>
  </w:style>
  <w:style w:type="paragraph" w:styleId="KhngDncch">
    <w:name w:val="No Spacing"/>
    <w:uiPriority w:val="1"/>
    <w:qFormat/>
    <w:rsid w:val="00363A00"/>
    <w:rPr>
      <w:rFonts w:eastAsiaTheme="minorHAnsi"/>
      <w:color w:val="775F55" w:themeColor="text2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header" Target="header2.xml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header" Target="header1.xml" /><Relationship Id="rId17" Type="http://schemas.openxmlformats.org/officeDocument/2006/relationships/footer" Target="footer3.xml" /><Relationship Id="rId2" Type="http://schemas.openxmlformats.org/officeDocument/2006/relationships/customXml" Target="../customXml/item2.xml" /><Relationship Id="rId16" Type="http://schemas.openxmlformats.org/officeDocument/2006/relationships/header" Target="header3.xml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chart" Target="charts/chart1.xml" /><Relationship Id="rId5" Type="http://schemas.openxmlformats.org/officeDocument/2006/relationships/styles" Target="styles.xml" /><Relationship Id="rId15" Type="http://schemas.openxmlformats.org/officeDocument/2006/relationships/footer" Target="footer2.xml" /><Relationship Id="rId10" Type="http://schemas.openxmlformats.org/officeDocument/2006/relationships/image" Target="media/image1.jpeg" /><Relationship Id="rId19" Type="http://schemas.openxmlformats.org/officeDocument/2006/relationships/glossaryDocument" Target="glossary/document.xml" /><Relationship Id="rId4" Type="http://schemas.openxmlformats.org/officeDocument/2006/relationships/customXml" Target="../customXml/item4.xml" /><Relationship Id="rId9" Type="http://schemas.openxmlformats.org/officeDocument/2006/relationships/endnotes" Target="endnotes.xml" /><Relationship Id="rId14" Type="http://schemas.openxmlformats.org/officeDocument/2006/relationships/footer" Target="footer1.xml" 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 /><Relationship Id="rId1" Type="http://schemas.openxmlformats.org/officeDocument/2006/relationships/image" Target="media/image2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Blue%20grey%20resume.dotx" TargetMode="External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 /><Relationship Id="rId2" Type="http://schemas.microsoft.com/office/2011/relationships/chartColorStyle" Target="colors1.xml" /><Relationship Id="rId1" Type="http://schemas.microsoft.com/office/2011/relationships/chartStyle" Target="style1.xml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905307291134062"/>
          <c:y val="0"/>
          <c:w val="0.6709469270886593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gradFill flip="none" rotWithShape="1">
              <a:gsLst>
                <a:gs pos="0">
                  <a:schemeClr val="accent2"/>
                </a:gs>
                <a:gs pos="75000">
                  <a:schemeClr val="accent2">
                    <a:lumMod val="60000"/>
                    <a:lumOff val="40000"/>
                  </a:schemeClr>
                </a:gs>
                <a:gs pos="51000">
                  <a:schemeClr val="accent2">
                    <a:alpha val="75000"/>
                  </a:schemeClr>
                </a:gs>
                <a:gs pos="100000">
                  <a:schemeClr val="accent2">
                    <a:lumMod val="20000"/>
                    <a:lumOff val="80000"/>
                    <a:alpha val="15000"/>
                  </a:schemeClr>
                </a:gs>
              </a:gsLst>
              <a:lin ang="10800000" scaled="1"/>
              <a:tileRect/>
            </a:gra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Soạn Thảo Văn Bản</c:v>
                </c:pt>
                <c:pt idx="1">
                  <c:v>MS Ofice</c:v>
                </c:pt>
                <c:pt idx="2">
                  <c:v>Giải Quyết Vấn Đề </c:v>
                </c:pt>
                <c:pt idx="3">
                  <c:v>Giao Tiếp</c:v>
                </c:pt>
                <c:pt idx="4">
                  <c:v>Tiếng Anh (Toiec 545)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0.5</c:v>
                </c:pt>
                <c:pt idx="1">
                  <c:v>0.65</c:v>
                </c:pt>
                <c:pt idx="2">
                  <c:v>0.7</c:v>
                </c:pt>
                <c:pt idx="3">
                  <c:v>0.75</c:v>
                </c:pt>
                <c:pt idx="4">
                  <c:v>0.55000000000000004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26"/>
        <c:overlap val="-58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15000"/>
                <a:lumOff val="8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gradFill>
                <a:gsLst>
                  <a:gs pos="99000">
                    <a:schemeClr val="tx1">
                      <a:lumMod val="25000"/>
                      <a:lumOff val="75000"/>
                    </a:schemeClr>
                  </a:gs>
                  <a:gs pos="0">
                    <a:schemeClr val="tx1">
                      <a:lumMod val="15000"/>
                      <a:lumOff val="8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gradFill flip="none" rotWithShape="1">
        <a:gsLst>
          <a:gs pos="0">
            <a:schemeClr val="phClr"/>
          </a:gs>
          <a:gs pos="75000">
            <a:schemeClr val="phClr">
              <a:lumMod val="60000"/>
              <a:lumOff val="40000"/>
            </a:schemeClr>
          </a:gs>
          <a:gs pos="51000">
            <a:schemeClr val="phClr">
              <a:alpha val="75000"/>
            </a:schemeClr>
          </a:gs>
          <a:gs pos="100000">
            <a:schemeClr val="phClr">
              <a:lumMod val="20000"/>
              <a:lumOff val="80000"/>
              <a:alpha val="15000"/>
            </a:schemeClr>
          </a:gs>
        </a:gsLst>
        <a:lin ang="10800000" scaled="1"/>
        <a:tileRect/>
      </a:gra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 flip="none" rotWithShape="1">
        <a:gsLst>
          <a:gs pos="0">
            <a:schemeClr val="phClr"/>
          </a:gs>
          <a:gs pos="75000">
            <a:schemeClr val="phClr">
              <a:lumMod val="60000"/>
              <a:lumOff val="40000"/>
            </a:schemeClr>
          </a:gs>
          <a:gs pos="51000">
            <a:schemeClr val="phClr">
              <a:alpha val="75000"/>
            </a:schemeClr>
          </a:gs>
          <a:gs pos="100000">
            <a:schemeClr val="phClr">
              <a:lumMod val="20000"/>
              <a:lumOff val="80000"/>
              <a:alpha val="15000"/>
            </a:schemeClr>
          </a:gs>
        </a:gsLst>
        <a:lin ang="10800000" scaled="1"/>
        <a:tileRect/>
      </a:gra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99000">
              <a:schemeClr val="tx1">
                <a:lumMod val="25000"/>
                <a:lumOff val="75000"/>
              </a:schemeClr>
            </a:gs>
            <a:gs pos="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tx1">
                <a:lumMod val="15000"/>
                <a:lumOff val="85000"/>
              </a:schemeClr>
            </a:gs>
            <a:gs pos="0">
              <a:schemeClr val="tx1">
                <a:lumMod val="5000"/>
                <a:lumOff val="9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0AEA5C9EA14C058A5355073DDC8F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41D1F-5240-45FA-A290-FFFFFE7B153D}"/>
      </w:docPartPr>
      <w:docPartBody>
        <w:p w:rsidR="004B708D" w:rsidRDefault="00AA4702">
          <w:pPr>
            <w:pStyle w:val="A10AEA5C9EA14C058A5355073DDC8FD4"/>
          </w:pPr>
          <w:r w:rsidRPr="004D3011">
            <w:t>EMAIL:</w:t>
          </w:r>
        </w:p>
      </w:docPartBody>
    </w:docPart>
    <w:docPart>
      <w:docPartPr>
        <w:name w:val="D32C22189DBD46ACA1576551037A2C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64A056-2113-4E81-99E5-0F1C7DC3BFCB}"/>
      </w:docPartPr>
      <w:docPartBody>
        <w:p w:rsidR="004B708D" w:rsidRDefault="00AA4702">
          <w:pPr>
            <w:pStyle w:val="D32C22189DBD46ACA1576551037A2C47"/>
          </w:pPr>
          <w:r w:rsidRPr="00CB0055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702"/>
    <w:rsid w:val="004A06F7"/>
    <w:rsid w:val="004B708D"/>
    <w:rsid w:val="00A13D2B"/>
    <w:rsid w:val="00AA4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next w:val="Binhthng"/>
    <w:link w:val="u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FDB8C4AB33D44ACAB2239E2610198E0B">
    <w:name w:val="FDB8C4AB33D44ACAB2239E2610198E0B"/>
  </w:style>
  <w:style w:type="paragraph" w:customStyle="1" w:styleId="97CF5785AE3D4F2ABB2CE6C776658C0B">
    <w:name w:val="97CF5785AE3D4F2ABB2CE6C776658C0B"/>
  </w:style>
  <w:style w:type="paragraph" w:customStyle="1" w:styleId="F8E65D0064CF421591042076A6F5F14A">
    <w:name w:val="F8E65D0064CF421591042076A6F5F14A"/>
  </w:style>
  <w:style w:type="paragraph" w:customStyle="1" w:styleId="BB4E7DDA4BC24D988A3E97CB6D4FE742">
    <w:name w:val="BB4E7DDA4BC24D988A3E97CB6D4FE742"/>
  </w:style>
  <w:style w:type="paragraph" w:customStyle="1" w:styleId="5484AC4FB2114B14BE2542AB73D58BCC">
    <w:name w:val="5484AC4FB2114B14BE2542AB73D58BCC"/>
  </w:style>
  <w:style w:type="paragraph" w:customStyle="1" w:styleId="8EBBC99278694E7785733FBA94972538">
    <w:name w:val="8EBBC99278694E7785733FBA94972538"/>
  </w:style>
  <w:style w:type="paragraph" w:customStyle="1" w:styleId="CF5DC5ADC9314C009746C6FDDEFDBB6D">
    <w:name w:val="CF5DC5ADC9314C009746C6FDDEFDBB6D"/>
  </w:style>
  <w:style w:type="paragraph" w:customStyle="1" w:styleId="C208AE07C5144AAAB6D82CE7D08D4883">
    <w:name w:val="C208AE07C5144AAAB6D82CE7D08D4883"/>
  </w:style>
  <w:style w:type="paragraph" w:customStyle="1" w:styleId="189DC297A8424A2BA7932CF26E47E3F2">
    <w:name w:val="189DC297A8424A2BA7932CF26E47E3F2"/>
  </w:style>
  <w:style w:type="paragraph" w:customStyle="1" w:styleId="A10AEA5C9EA14C058A5355073DDC8FD4">
    <w:name w:val="A10AEA5C9EA14C058A5355073DDC8FD4"/>
  </w:style>
  <w:style w:type="character" w:styleId="Siuktni">
    <w:name w:val="Hyperlink"/>
    <w:basedOn w:val="Phngmcinhcuaoanvn"/>
    <w:uiPriority w:val="99"/>
    <w:unhideWhenUsed/>
    <w:rPr>
      <w:color w:val="C45911" w:themeColor="accent2" w:themeShade="BF"/>
      <w:u w:val="single"/>
    </w:rPr>
  </w:style>
  <w:style w:type="paragraph" w:customStyle="1" w:styleId="16F35407A4C34D4FA270F57F104723AC">
    <w:name w:val="16F35407A4C34D4FA270F57F104723AC"/>
  </w:style>
  <w:style w:type="paragraph" w:customStyle="1" w:styleId="D32C22189DBD46ACA1576551037A2C47">
    <w:name w:val="D32C22189DBD46ACA1576551037A2C47"/>
  </w:style>
  <w:style w:type="paragraph" w:customStyle="1" w:styleId="2598B9AE8567448ABC0A0B7362F66905">
    <w:name w:val="2598B9AE8567448ABC0A0B7362F66905"/>
  </w:style>
  <w:style w:type="paragraph" w:customStyle="1" w:styleId="6C5FB470F0D644679D16B1288DF24CCC">
    <w:name w:val="6C5FB470F0D644679D16B1288DF24CCC"/>
  </w:style>
  <w:style w:type="paragraph" w:customStyle="1" w:styleId="B0B387890AE14FFDA22D59996E8BF0B2">
    <w:name w:val="B0B387890AE14FFDA22D59996E8BF0B2"/>
  </w:style>
  <w:style w:type="paragraph" w:customStyle="1" w:styleId="05C9C47B0FCA42BFB5B40BF77E47CF02">
    <w:name w:val="05C9C47B0FCA42BFB5B40BF77E47CF02"/>
  </w:style>
  <w:style w:type="paragraph" w:customStyle="1" w:styleId="E8562B2669314ADE940097A252874BA1">
    <w:name w:val="E8562B2669314ADE940097A252874BA1"/>
  </w:style>
  <w:style w:type="paragraph" w:customStyle="1" w:styleId="2439D7CC165449F2AA6D677556E5AB15">
    <w:name w:val="2439D7CC165449F2AA6D677556E5AB15"/>
  </w:style>
  <w:style w:type="paragraph" w:customStyle="1" w:styleId="0A2DC72B574C4BDF8F44D30C75AF3277">
    <w:name w:val="0A2DC72B574C4BDF8F44D30C75AF3277"/>
  </w:style>
  <w:style w:type="paragraph" w:customStyle="1" w:styleId="38723BE5FA1A4C009F4766F03BA6BCF0">
    <w:name w:val="38723BE5FA1A4C009F4766F03BA6BCF0"/>
  </w:style>
  <w:style w:type="paragraph" w:customStyle="1" w:styleId="05681B215BC9479E96617BC7E3D76724">
    <w:name w:val="05681B215BC9479E96617BC7E3D76724"/>
  </w:style>
  <w:style w:type="paragraph" w:customStyle="1" w:styleId="9B5B3D43FE1244339989F22D6C45D43C">
    <w:name w:val="9B5B3D43FE1244339989F22D6C45D43C"/>
  </w:style>
  <w:style w:type="paragraph" w:customStyle="1" w:styleId="3C92519070AC426FA8B45A0110F0D3D2">
    <w:name w:val="3C92519070AC426FA8B45A0110F0D3D2"/>
  </w:style>
  <w:style w:type="paragraph" w:customStyle="1" w:styleId="A86D79AA67D94B6485A1EDB66811006A">
    <w:name w:val="A86D79AA67D94B6485A1EDB66811006A"/>
  </w:style>
  <w:style w:type="paragraph" w:customStyle="1" w:styleId="E6C0783813EF4625BEE6568879C27BF0">
    <w:name w:val="E6C0783813EF4625BEE6568879C27BF0"/>
  </w:style>
  <w:style w:type="paragraph" w:customStyle="1" w:styleId="0B770FE0D92342C69F47AD46CA2791A6">
    <w:name w:val="0B770FE0D92342C69F47AD46CA2791A6"/>
  </w:style>
  <w:style w:type="paragraph" w:customStyle="1" w:styleId="F4684D2D7F1B462AB0D13C8885AAE91F">
    <w:name w:val="F4684D2D7F1B462AB0D13C8885AAE91F"/>
  </w:style>
  <w:style w:type="paragraph" w:customStyle="1" w:styleId="19629BA76AED4EB9AB9E2EF62E8F7356">
    <w:name w:val="19629BA76AED4EB9AB9E2EF62E8F7356"/>
  </w:style>
  <w:style w:type="paragraph" w:customStyle="1" w:styleId="688059D8AD2942FA9C4911FEB7B0E25A">
    <w:name w:val="688059D8AD2942FA9C4911FEB7B0E25A"/>
  </w:style>
  <w:style w:type="paragraph" w:customStyle="1" w:styleId="012124DE66F94C17974E7C2AE8580FD8">
    <w:name w:val="012124DE66F94C17974E7C2AE8580FD8"/>
  </w:style>
  <w:style w:type="paragraph" w:customStyle="1" w:styleId="352CBAF97EC84333B8A7DF82B94CA29C">
    <w:name w:val="352CBAF97EC84333B8A7DF82B94CA29C"/>
  </w:style>
  <w:style w:type="paragraph" w:customStyle="1" w:styleId="316309BA3EF445FAA56382A9E3B6CC3E">
    <w:name w:val="316309BA3EF445FAA56382A9E3B6CC3E"/>
  </w:style>
  <w:style w:type="paragraph" w:customStyle="1" w:styleId="48A8B789B9F84E4E87050A8CE4E93683">
    <w:name w:val="48A8B789B9F84E4E87050A8CE4E93683"/>
  </w:style>
  <w:style w:type="paragraph" w:customStyle="1" w:styleId="737A7CE4111F4D7AAE83B9909185A7E2">
    <w:name w:val="737A7CE4111F4D7AAE83B9909185A7E2"/>
  </w:style>
  <w:style w:type="paragraph" w:customStyle="1" w:styleId="4B3A63FD5FFA47FE925C2EF79E0A6B9B">
    <w:name w:val="4B3A63FD5FFA47FE925C2EF79E0A6B9B"/>
  </w:style>
  <w:style w:type="paragraph" w:customStyle="1" w:styleId="1A87C59AB9734299998C1B2FF5A54258">
    <w:name w:val="1A87C59AB9734299998C1B2FF5A54258"/>
  </w:style>
  <w:style w:type="paragraph" w:customStyle="1" w:styleId="C5465CD2F25C424287A051171CA265A0">
    <w:name w:val="C5465CD2F25C424287A051171CA265A0"/>
  </w:style>
  <w:style w:type="paragraph" w:customStyle="1" w:styleId="204175CB557B42FC92D2E35C0EE6EE9D">
    <w:name w:val="204175CB557B42FC92D2E35C0EE6EE9D"/>
  </w:style>
  <w:style w:type="paragraph" w:customStyle="1" w:styleId="BCC84B3A2D564BB18EBEA986CAD3B542">
    <w:name w:val="BCC84B3A2D564BB18EBEA986CAD3B542"/>
  </w:style>
  <w:style w:type="paragraph" w:customStyle="1" w:styleId="1729973864464DD4B3AB6E4F96572AEC">
    <w:name w:val="1729973864464DD4B3AB6E4F96572AEC"/>
  </w:style>
  <w:style w:type="character" w:customStyle="1" w:styleId="u2Char">
    <w:name w:val="Đầu đề 2 Char"/>
    <w:basedOn w:val="Phngmcinhcuaoanvn"/>
    <w:link w:val="u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E36196BBDB3240BEA2D3509364AC1812">
    <w:name w:val="E36196BBDB3240BEA2D3509364AC18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4.xml><?xml version="1.0" encoding="utf-8"?>
<ds:datastoreItem xmlns:ds="http://schemas.openxmlformats.org/officeDocument/2006/customXml" ds:itemID="{721D64F7-C55B-6B49-8997-E4931C717B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Blue%20grey%20resume.dotx</Template>
  <TotalTime>0</TotalTime>
  <Pages>1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2019-03-19T16:46:00Z</dcterms:created>
  <dcterms:modified xsi:type="dcterms:W3CDTF">2019-04-19T17:19:00Z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