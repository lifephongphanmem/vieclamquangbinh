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00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70"/>
        <w:gridCol w:w="734"/>
        <w:gridCol w:w="6596"/>
      </w:tblGrid>
      <w:tr w:rsidR="001B2ABD" w14:paraId="360FAE4A" w14:textId="77777777" w:rsidTr="00542A2F">
        <w:trPr>
          <w:trHeight w:val="1791"/>
        </w:trPr>
        <w:tc>
          <w:tcPr>
            <w:tcW w:w="3670" w:type="dxa"/>
            <w:vAlign w:val="bottom"/>
          </w:tcPr>
          <w:p w14:paraId="5E6B4421" w14:textId="77777777" w:rsidR="001B2ABD" w:rsidRDefault="008944B0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9D08D22" wp14:editId="70C2FE88">
                  <wp:extent cx="1462360" cy="2419350"/>
                  <wp:effectExtent l="0" t="0" r="508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7058426564_e27ca4be87_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439" cy="243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4" w:type="dxa"/>
          </w:tcPr>
          <w:p w14:paraId="54218C31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96" w:type="dxa"/>
            <w:vAlign w:val="bottom"/>
          </w:tcPr>
          <w:p w14:paraId="260C045A" w14:textId="77777777" w:rsidR="001B2ABD" w:rsidRPr="008944B0" w:rsidRDefault="00542A2F" w:rsidP="008944B0">
            <w:pPr>
              <w:pStyle w:val="Title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3AB958E" wp14:editId="68951CA9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-1010920</wp:posOffset>
                      </wp:positionV>
                      <wp:extent cx="3295650" cy="1133475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95650" cy="1133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A16997" w14:textId="77777777" w:rsidR="008944B0" w:rsidRDefault="00542A2F" w:rsidP="008944B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vi-VN"/>
                                    </w:rPr>
                                    <w:t xml:space="preserve">Phạm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vi-VN"/>
                                    </w:rPr>
                                    <w:t>Thị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vi-VN"/>
                                    </w:rPr>
                                    <w:t xml:space="preserve"> Phượng </w:t>
                                  </w:r>
                                </w:p>
                                <w:p w14:paraId="2D5CB20E" w14:textId="77777777" w:rsidR="00542A2F" w:rsidRPr="008944B0" w:rsidRDefault="00542A2F" w:rsidP="008944B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vi-VN"/>
                                    </w:rPr>
                                    <w:t>1-10-1996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20.5pt;margin-top:-79.6pt;width:259.5pt;height:8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" filled="f" stroked="f" strokeweight=".5pt">
                      <v:textbox>
                        <w:txbxContent>
                          <w:p w:rsidR="008944B0" w:rsidRDefault="00542A2F" w:rsidP="008944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 xml:space="preserve">Phạm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 xml:space="preserve"> Phượng </w:t>
                            </w:r>
                          </w:p>
                          <w:p w:rsidR="00542A2F" w:rsidRPr="008944B0" w:rsidRDefault="00542A2F" w:rsidP="008944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vi-VN"/>
                              </w:rPr>
                              <w:t>1-10-1996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B2ABD" w14:paraId="12C72B98" w14:textId="77777777" w:rsidTr="00542A2F">
        <w:trPr>
          <w:trHeight w:val="13129"/>
        </w:trPr>
        <w:tc>
          <w:tcPr>
            <w:tcW w:w="3670" w:type="dxa"/>
          </w:tcPr>
          <w:p w14:paraId="48789D6F" w14:textId="7D106DF5" w:rsidR="00036450" w:rsidRDefault="008944B0" w:rsidP="000E3C09">
            <w:pPr>
              <w:pStyle w:val="Heading3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Mong muốn nghề Nghiệp</w:t>
            </w:r>
          </w:p>
          <w:p w14:paraId="7A57493C" w14:textId="78721715" w:rsidR="000E3C09" w:rsidRPr="000E3C09" w:rsidRDefault="008B6BEE" w:rsidP="000E3C0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lũy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 năm qua, </w:t>
            </w:r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em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thấy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mình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phù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viêc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Em mong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muốn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có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thể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nhân viên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của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công ty,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việc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để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cống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hiến</w:t>
            </w:r>
            <w:proofErr w:type="spellEnd"/>
            <w:r w:rsidR="00B020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công ty </w:t>
            </w:r>
            <w:bookmarkStart w:id="0" w:name="_GoBack"/>
            <w:bookmarkEnd w:id="0"/>
          </w:p>
          <w:sdt>
            <w:sdtPr>
              <w:rPr>
                <w:rFonts w:ascii="Times New Roman" w:hAnsi="Times New Roman" w:cs="Times New Roman"/>
                <w:sz w:val="28"/>
                <w:szCs w:val="28"/>
              </w:rPr>
              <w:id w:val="-1954003311"/>
              <w:placeholder>
                <w:docPart w:val="D3E66BEF9BF54DC3A74174880E76483A"/>
              </w:placeholder>
              <w:temporary/>
              <w:showingPlcHdr/>
              <w15:appearance w15:val="hidden"/>
            </w:sdtPr>
            <w:sdtEndPr/>
            <w:sdtContent>
              <w:p w14:paraId="563C8A1C" w14:textId="77777777" w:rsidR="00036450" w:rsidRPr="00542A2F" w:rsidRDefault="00CB0055" w:rsidP="00CB0055">
                <w:pPr>
                  <w:pStyle w:val="Heading3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542A2F">
                  <w:rPr>
                    <w:rFonts w:ascii="Times New Roman" w:hAnsi="Times New Roman" w:cs="Times New Roman"/>
                    <w:sz w:val="28"/>
                    <w:szCs w:val="28"/>
                  </w:rPr>
                  <w:t>Contact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8"/>
                <w:szCs w:val="28"/>
              </w:rPr>
              <w:id w:val="1111563247"/>
              <w:placeholder>
                <w:docPart w:val="4A47DBB6FAFD4B6A97D338643832F245"/>
              </w:placeholder>
              <w:temporary/>
              <w:showingPlcHdr/>
              <w15:appearance w15:val="hidden"/>
            </w:sdtPr>
            <w:sdtEndPr/>
            <w:sdtContent>
              <w:p w14:paraId="6B8B2564" w14:textId="77777777" w:rsidR="004D3011" w:rsidRPr="00542A2F" w:rsidRDefault="004D3011" w:rsidP="004D3011">
                <w:pPr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542A2F">
                  <w:rPr>
                    <w:rFonts w:ascii="Times New Roman" w:hAnsi="Times New Roman" w:cs="Times New Roman"/>
                    <w:sz w:val="28"/>
                    <w:szCs w:val="28"/>
                  </w:rPr>
                  <w:t>PHONE:</w:t>
                </w:r>
              </w:p>
            </w:sdtContent>
          </w:sdt>
          <w:p w14:paraId="542669A2" w14:textId="77777777" w:rsidR="004D3011" w:rsidRPr="00542A2F" w:rsidRDefault="008944B0" w:rsidP="004D30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0868624718</w:t>
            </w:r>
          </w:p>
          <w:p w14:paraId="60AF52E0" w14:textId="77777777" w:rsidR="004D3011" w:rsidRPr="00542A2F" w:rsidRDefault="00542A2F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ĐỊA CHỈ</w:t>
            </w:r>
            <w:r w:rsidR="008944B0"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</w:t>
            </w:r>
          </w:p>
          <w:p w14:paraId="410B5236" w14:textId="77777777" w:rsidR="008944B0" w:rsidRPr="00542A2F" w:rsidRDefault="008944B0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Ngõ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583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Vũ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Tông Phan- Thanh Xuân –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Nội</w:t>
            </w:r>
            <w:proofErr w:type="spellEnd"/>
          </w:p>
          <w:sdt>
            <w:sdtPr>
              <w:rPr>
                <w:rFonts w:ascii="Times New Roman" w:hAnsi="Times New Roman" w:cs="Times New Roman"/>
                <w:sz w:val="28"/>
                <w:szCs w:val="28"/>
              </w:rPr>
              <w:id w:val="-240260293"/>
              <w:placeholder>
                <w:docPart w:val="FE130ACECBC3429383F41DF981629677"/>
              </w:placeholder>
              <w:temporary/>
              <w:showingPlcHdr/>
              <w15:appearance w15:val="hidden"/>
            </w:sdtPr>
            <w:sdtEndPr/>
            <w:sdtContent>
              <w:p w14:paraId="6A5DBE9A" w14:textId="77777777" w:rsidR="004D3011" w:rsidRPr="00542A2F" w:rsidRDefault="004D3011" w:rsidP="004D3011">
                <w:pPr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542A2F">
                  <w:rPr>
                    <w:rFonts w:ascii="Times New Roman" w:hAnsi="Times New Roman" w:cs="Times New Roman"/>
                    <w:sz w:val="28"/>
                    <w:szCs w:val="28"/>
                  </w:rPr>
                  <w:t>EMAIL:</w:t>
                </w:r>
              </w:p>
            </w:sdtContent>
          </w:sdt>
          <w:p w14:paraId="296603BF" w14:textId="77777777" w:rsidR="00036450" w:rsidRPr="00542A2F" w:rsidRDefault="008944B0" w:rsidP="004D3011">
            <w:pPr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</w:pPr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phuongpt.yduoc@gmail.com</w:t>
            </w:r>
          </w:p>
          <w:p w14:paraId="49AA7C25" w14:textId="77777777" w:rsidR="004D3011" w:rsidRPr="00542A2F" w:rsidRDefault="008944B0" w:rsidP="00CB0055">
            <w:pPr>
              <w:pStyle w:val="Heading3"/>
              <w:rPr>
                <w:rFonts w:ascii="Times New Roman" w:hAnsi="Times New Roman" w:cs="Times New Roman"/>
                <w:sz w:val="28"/>
                <w:szCs w:val="28"/>
              </w:rPr>
            </w:pPr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sở thích</w:t>
            </w:r>
          </w:p>
          <w:p w14:paraId="2C697567" w14:textId="77777777" w:rsidR="004D3011" w:rsidRPr="00542A2F" w:rsidRDefault="008944B0" w:rsidP="008944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Thích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đọc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sách</w:t>
            </w:r>
            <w:proofErr w:type="spellEnd"/>
          </w:p>
          <w:p w14:paraId="64C9C1B7" w14:textId="77777777" w:rsidR="008944B0" w:rsidRPr="00542A2F" w:rsidRDefault="008944B0" w:rsidP="008944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Thích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khám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phá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hiểu</w:t>
            </w:r>
            <w:proofErr w:type="spellEnd"/>
          </w:p>
          <w:p w14:paraId="2B196665" w14:textId="77777777" w:rsidR="008944B0" w:rsidRDefault="008944B0" w:rsidP="008944B0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Được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giao lưu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học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hỏi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mọi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</w:p>
          <w:p w14:paraId="0879ED2A" w14:textId="6B3B39E6" w:rsidR="00542A2F" w:rsidRPr="00854522" w:rsidRDefault="00854522" w:rsidP="00854522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Tham gia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đông tinh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488C07C6" w14:textId="77777777" w:rsidR="008944B0" w:rsidRPr="008944B0" w:rsidRDefault="008944B0" w:rsidP="00542A2F">
            <w:pPr>
              <w:pStyle w:val="ListParagraph"/>
              <w:rPr>
                <w:rFonts w:ascii="Arial" w:hAnsi="Arial"/>
                <w:lang w:val="vi-VN"/>
              </w:rPr>
            </w:pPr>
          </w:p>
        </w:tc>
        <w:tc>
          <w:tcPr>
            <w:tcW w:w="734" w:type="dxa"/>
          </w:tcPr>
          <w:p w14:paraId="3F131484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596" w:type="dxa"/>
          </w:tcPr>
          <w:p w14:paraId="5A06E0C5" w14:textId="77777777" w:rsidR="001B2ABD" w:rsidRPr="00542A2F" w:rsidRDefault="008944B0" w:rsidP="00036450">
            <w:pPr>
              <w:pStyle w:val="Heading2"/>
              <w:rPr>
                <w:rFonts w:ascii="Times New Roman" w:hAnsi="Times New Roman" w:cs="Times New Roman"/>
                <w:color w:val="548AB7" w:themeColor="accent1" w:themeShade="BF"/>
                <w:sz w:val="28"/>
                <w:szCs w:val="28"/>
              </w:rPr>
            </w:pPr>
            <w:r w:rsidRPr="00542A2F">
              <w:rPr>
                <w:rFonts w:ascii="Times New Roman" w:hAnsi="Times New Roman" w:cs="Times New Roman"/>
                <w:color w:val="548AB7" w:themeColor="accent1" w:themeShade="BF"/>
                <w:sz w:val="28"/>
                <w:szCs w:val="28"/>
                <w:lang w:val="vi-VN"/>
              </w:rPr>
              <w:t>Học vấn</w:t>
            </w:r>
          </w:p>
          <w:p w14:paraId="54E9D715" w14:textId="77777777" w:rsidR="00036450" w:rsidRPr="00542A2F" w:rsidRDefault="008944B0" w:rsidP="0003645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2014 – 2019: Khoa Y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Dược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–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Đại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Học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Quốc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Gia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Nội</w:t>
            </w:r>
            <w:proofErr w:type="spellEnd"/>
          </w:p>
          <w:p w14:paraId="29ED2196" w14:textId="77777777" w:rsidR="008944B0" w:rsidRPr="00542A2F" w:rsidRDefault="008944B0" w:rsidP="0003645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Dự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kiến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tốt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nghiệp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tháng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6 năm 2019</w:t>
            </w:r>
          </w:p>
          <w:p w14:paraId="092E52FC" w14:textId="77777777" w:rsidR="00036450" w:rsidRPr="00542A2F" w:rsidRDefault="008944B0" w:rsidP="00036450">
            <w:pPr>
              <w:pStyle w:val="Heading2"/>
              <w:rPr>
                <w:rFonts w:ascii="Times New Roman" w:hAnsi="Times New Roman" w:cs="Times New Roman"/>
                <w:color w:val="548AB7" w:themeColor="accent1" w:themeShade="BF"/>
                <w:sz w:val="28"/>
                <w:szCs w:val="28"/>
              </w:rPr>
            </w:pPr>
            <w:r w:rsidRPr="00542A2F">
              <w:rPr>
                <w:rFonts w:ascii="Times New Roman" w:hAnsi="Times New Roman" w:cs="Times New Roman"/>
                <w:color w:val="548AB7" w:themeColor="accent1" w:themeShade="BF"/>
                <w:sz w:val="28"/>
                <w:szCs w:val="28"/>
                <w:lang w:val="vi-VN"/>
              </w:rPr>
              <w:t>Kinh ngiệm làm việc</w:t>
            </w:r>
          </w:p>
          <w:p w14:paraId="513238B4" w14:textId="77777777" w:rsidR="008944B0" w:rsidRPr="00542A2F" w:rsidRDefault="008944B0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Tháng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4-8/2018 :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tập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sinh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marketing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công ty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dược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0EB64336" w14:textId="77777777" w:rsidR="008944B0" w:rsidRPr="00542A2F" w:rsidRDefault="008944B0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Tháng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12/2018 :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tập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sinh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bệnh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viện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Cúc</w:t>
            </w:r>
            <w:proofErr w:type="spellEnd"/>
          </w:p>
          <w:p w14:paraId="013D1EBA" w14:textId="77777777" w:rsidR="004D3011" w:rsidRPr="00542A2F" w:rsidRDefault="008944B0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Tháng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11/2018: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cộng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tác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viết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bài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content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công ty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dược</w:t>
            </w:r>
            <w:proofErr w:type="spellEnd"/>
          </w:p>
          <w:p w14:paraId="20D06A36" w14:textId="2F4B2E82" w:rsidR="008944B0" w:rsidRDefault="008944B0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Trong 5 năm sinh viên đi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thêm như: gia sư,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bán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telesale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tư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vấn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  <w:r w:rsidRPr="00542A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7243EB4B" w14:textId="092CC29D" w:rsidR="00C73189" w:rsidRPr="00542A2F" w:rsidRDefault="00C73189" w:rsidP="004D301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Tham gia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mùa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thi </w:t>
            </w:r>
          </w:p>
          <w:p w14:paraId="76876CA3" w14:textId="77777777" w:rsidR="00036450" w:rsidRPr="00542A2F" w:rsidRDefault="008944B0" w:rsidP="00036450">
            <w:pPr>
              <w:pStyle w:val="Heading2"/>
              <w:rPr>
                <w:rFonts w:ascii="Times New Roman" w:hAnsi="Times New Roman" w:cs="Times New Roman"/>
                <w:color w:val="548AB7" w:themeColor="accent1" w:themeShade="BF"/>
                <w:sz w:val="28"/>
                <w:szCs w:val="28"/>
                <w:lang w:val="vi-VN"/>
              </w:rPr>
            </w:pPr>
            <w:r w:rsidRPr="00542A2F">
              <w:rPr>
                <w:rFonts w:ascii="Times New Roman" w:hAnsi="Times New Roman" w:cs="Times New Roman"/>
                <w:color w:val="548AB7" w:themeColor="accent1" w:themeShade="BF"/>
                <w:sz w:val="28"/>
                <w:szCs w:val="28"/>
                <w:lang w:val="vi-VN"/>
              </w:rPr>
              <w:t>Kỹ năng</w:t>
            </w:r>
          </w:p>
          <w:p w14:paraId="445F9872" w14:textId="77777777" w:rsidR="008944B0" w:rsidRDefault="008944B0" w:rsidP="008944B0">
            <w:pP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</w:pPr>
            <w:r w:rsidRPr="00542A2F">
              <w:rPr>
                <w:rFonts w:ascii="Times New Roman" w:hAnsi="Times New Roman" w:cs="Times New Roman"/>
                <w:noProof/>
                <w:color w:val="FFFFFF" w:themeColor="background1"/>
                <w:sz w:val="28"/>
                <w:szCs w:val="28"/>
                <w:lang w:val="vi-V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B796273" wp14:editId="3AC2B490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35560</wp:posOffset>
                      </wp:positionV>
                      <wp:extent cx="3600450" cy="4505325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0450" cy="4505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5D7D10" w14:textId="77777777" w:rsidR="008944B0" w:rsidRPr="00542A2F" w:rsidRDefault="008944B0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Sử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dụng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tin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học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văn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phòng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word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, Excel,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powerpoint</w:t>
                                  </w:r>
                                  <w:proofErr w:type="spellEnd"/>
                                </w:p>
                                <w:p w14:paraId="1D937507" w14:textId="77777777" w:rsidR="008944B0" w:rsidRPr="00542A2F" w:rsidRDefault="008944B0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Tiếng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anh cơ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bản</w:t>
                                  </w:r>
                                  <w:proofErr w:type="spellEnd"/>
                                </w:p>
                                <w:p w14:paraId="3CFD5973" w14:textId="647096AE" w:rsidR="008944B0" w:rsidRPr="00542A2F" w:rsidRDefault="008944B0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Có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chứng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chỉ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tiếng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anh</w:t>
                                  </w:r>
                                  <w:r w:rsidR="00C1111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B1</w:t>
                                  </w:r>
                                </w:p>
                                <w:p w14:paraId="5E5D52B6" w14:textId="77777777" w:rsidR="008944B0" w:rsidRDefault="008944B0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Biết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lắng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nghe,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tìm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tòi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tài</w:t>
                                  </w:r>
                                  <w:proofErr w:type="spellEnd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42A2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liệu</w:t>
                                  </w:r>
                                  <w:proofErr w:type="spellEnd"/>
                                </w:p>
                                <w:p w14:paraId="3D3B0A53" w14:textId="77777777" w:rsidR="007F5D5E" w:rsidRDefault="007F5D5E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Tham gia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các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hoạt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động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tinh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nguyện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và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các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hoạt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động</w:t>
                                  </w:r>
                                  <w:proofErr w:type="spellEnd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ở </w:t>
                                  </w:r>
                                  <w:proofErr w:type="spellStart"/>
                                  <w:r w:rsidR="006F677E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lớp</w:t>
                                  </w:r>
                                  <w:proofErr w:type="spellEnd"/>
                                </w:p>
                                <w:p w14:paraId="1D07F5CF" w14:textId="29D94F4D" w:rsidR="00E703C3" w:rsidRDefault="00E703C3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Chăm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chỉ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nhiệt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tinh trong công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việc</w:t>
                                  </w:r>
                                  <w:proofErr w:type="spellEnd"/>
                                </w:p>
                                <w:p w14:paraId="10C40D4D" w14:textId="7F0393C4" w:rsidR="00B020C9" w:rsidRPr="00542A2F" w:rsidRDefault="00B020C9" w:rsidP="008944B0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Thuyết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phục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khách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>hàng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vi-V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79627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7" type="#_x0000_t202" style="position:absolute;margin-left:5.05pt;margin-top:2.8pt;width:283.5pt;height:35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" filled="f" stroked="f" strokeweight=".5pt">
                      <v:textbox>
                        <w:txbxContent>
                          <w:p w14:paraId="005D7D10" w14:textId="77777777" w:rsidR="008944B0" w:rsidRPr="00542A2F" w:rsidRDefault="008944B0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Sử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dụng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tin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học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văn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phòng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: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word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, Excel,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powerpoint</w:t>
                            </w:r>
                            <w:proofErr w:type="spellEnd"/>
                          </w:p>
                          <w:p w14:paraId="1D937507" w14:textId="77777777" w:rsidR="008944B0" w:rsidRPr="00542A2F" w:rsidRDefault="008944B0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Tiếng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anh cơ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bản</w:t>
                            </w:r>
                            <w:proofErr w:type="spellEnd"/>
                          </w:p>
                          <w:p w14:paraId="3CFD5973" w14:textId="647096AE" w:rsidR="008944B0" w:rsidRPr="00542A2F" w:rsidRDefault="008944B0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Có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chứng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chỉ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tiếng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anh</w:t>
                            </w:r>
                            <w:r w:rsidR="00C11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B1</w:t>
                            </w:r>
                          </w:p>
                          <w:p w14:paraId="5E5D52B6" w14:textId="77777777" w:rsidR="008944B0" w:rsidRDefault="008944B0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Biết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lắng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nghe,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tìm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tòi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tài</w:t>
                            </w:r>
                            <w:proofErr w:type="spellEnd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Pr="00542A2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liệu</w:t>
                            </w:r>
                            <w:proofErr w:type="spellEnd"/>
                          </w:p>
                          <w:p w14:paraId="3D3B0A53" w14:textId="77777777" w:rsidR="007F5D5E" w:rsidRDefault="007F5D5E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Tham gia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hoạt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động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tinh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nguyện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và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các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hoạt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động</w:t>
                            </w:r>
                            <w:proofErr w:type="spellEnd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ở </w:t>
                            </w:r>
                            <w:proofErr w:type="spellStart"/>
                            <w:r w:rsidR="006F67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lớp</w:t>
                            </w:r>
                            <w:proofErr w:type="spellEnd"/>
                          </w:p>
                          <w:p w14:paraId="1D07F5CF" w14:textId="29D94F4D" w:rsidR="00E703C3" w:rsidRDefault="00E703C3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Chăm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chỉ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nhiệt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tinh trong công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việc</w:t>
                            </w:r>
                            <w:proofErr w:type="spellEnd"/>
                          </w:p>
                          <w:p w14:paraId="10C40D4D" w14:textId="7F0393C4" w:rsidR="00B020C9" w:rsidRPr="00542A2F" w:rsidRDefault="00B020C9" w:rsidP="008944B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Thuyết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phục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>hàng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42A2F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  <w:t>-</w:t>
            </w:r>
          </w:p>
          <w:p w14:paraId="22682CF3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11913076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09FCCB9A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421B9748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378771CF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6225E511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62D1B955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22BFCAE5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32D784F0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1113CB8C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  <w:p w14:paraId="3F7483F7" w14:textId="77777777" w:rsidR="00542A2F" w:rsidRDefault="00542A2F" w:rsidP="00542A2F">
            <w:pP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</w:pPr>
          </w:p>
          <w:p w14:paraId="73F766DB" w14:textId="77777777" w:rsidR="00542A2F" w:rsidRDefault="00542A2F" w:rsidP="00542A2F">
            <w:pPr>
              <w:tabs>
                <w:tab w:val="left" w:pos="1665"/>
              </w:tabs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vi-VN"/>
              </w:rPr>
            </w:pPr>
          </w:p>
          <w:p w14:paraId="7531CE60" w14:textId="77777777" w:rsidR="00542A2F" w:rsidRPr="00542A2F" w:rsidRDefault="00542A2F" w:rsidP="00542A2F">
            <w:pPr>
              <w:rPr>
                <w:rFonts w:ascii="Arial" w:hAnsi="Arial"/>
                <w:lang w:val="vi-VN"/>
              </w:rPr>
            </w:pPr>
          </w:p>
        </w:tc>
      </w:tr>
    </w:tbl>
    <w:p w14:paraId="7DE01D4A" w14:textId="77777777" w:rsidR="0043117B" w:rsidRDefault="000A5D77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B1CE0" w14:textId="77777777" w:rsidR="000A5D77" w:rsidRDefault="000A5D77" w:rsidP="000C45FF">
      <w:r>
        <w:separator/>
      </w:r>
    </w:p>
  </w:endnote>
  <w:endnote w:type="continuationSeparator" w:id="0">
    <w:p w14:paraId="5F807CB3" w14:textId="77777777" w:rsidR="000A5D77" w:rsidRDefault="000A5D7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682B6" w14:textId="77777777" w:rsidR="000A5D77" w:rsidRDefault="000A5D77" w:rsidP="000C45FF">
      <w:r>
        <w:separator/>
      </w:r>
    </w:p>
  </w:footnote>
  <w:footnote w:type="continuationSeparator" w:id="0">
    <w:p w14:paraId="28F1DCD9" w14:textId="77777777" w:rsidR="000A5D77" w:rsidRDefault="000A5D7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E5BF2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700F3D" wp14:editId="01057D3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8335A"/>
    <w:multiLevelType w:val="hybridMultilevel"/>
    <w:tmpl w:val="A95E21A6"/>
    <w:lvl w:ilvl="0" w:tplc="F67EE256">
      <w:start w:val="201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24ADE"/>
    <w:multiLevelType w:val="hybridMultilevel"/>
    <w:tmpl w:val="55C49786"/>
    <w:lvl w:ilvl="0" w:tplc="4BBE3AC0">
      <w:start w:val="201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000000" w:themeColor="text1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A6951"/>
    <w:multiLevelType w:val="hybridMultilevel"/>
    <w:tmpl w:val="F7D8CFA2"/>
    <w:lvl w:ilvl="0" w:tplc="065E9FC6">
      <w:start w:val="2014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514619"/>
    <w:multiLevelType w:val="hybridMultilevel"/>
    <w:tmpl w:val="D9E4C144"/>
    <w:lvl w:ilvl="0" w:tplc="582AA322">
      <w:start w:val="2014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4B0"/>
    <w:rsid w:val="00036450"/>
    <w:rsid w:val="00094499"/>
    <w:rsid w:val="000A5D77"/>
    <w:rsid w:val="000C070B"/>
    <w:rsid w:val="000C45FF"/>
    <w:rsid w:val="000E3C09"/>
    <w:rsid w:val="000E3FD1"/>
    <w:rsid w:val="00112054"/>
    <w:rsid w:val="001525E1"/>
    <w:rsid w:val="00180329"/>
    <w:rsid w:val="0019001F"/>
    <w:rsid w:val="001A579E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2F77"/>
    <w:rsid w:val="00496591"/>
    <w:rsid w:val="004C63E4"/>
    <w:rsid w:val="004D3011"/>
    <w:rsid w:val="005262AC"/>
    <w:rsid w:val="00542A2F"/>
    <w:rsid w:val="005E39D5"/>
    <w:rsid w:val="00600670"/>
    <w:rsid w:val="0062123A"/>
    <w:rsid w:val="006320CF"/>
    <w:rsid w:val="006379D6"/>
    <w:rsid w:val="00646E75"/>
    <w:rsid w:val="006533A7"/>
    <w:rsid w:val="006771D0"/>
    <w:rsid w:val="006E7284"/>
    <w:rsid w:val="006F677E"/>
    <w:rsid w:val="00715FCB"/>
    <w:rsid w:val="00743101"/>
    <w:rsid w:val="007775E1"/>
    <w:rsid w:val="007867A0"/>
    <w:rsid w:val="007927F5"/>
    <w:rsid w:val="007F5D5E"/>
    <w:rsid w:val="00800BE2"/>
    <w:rsid w:val="00802CA0"/>
    <w:rsid w:val="00854522"/>
    <w:rsid w:val="008944B0"/>
    <w:rsid w:val="008B6BEE"/>
    <w:rsid w:val="00922F00"/>
    <w:rsid w:val="009260CD"/>
    <w:rsid w:val="009416DB"/>
    <w:rsid w:val="00952C25"/>
    <w:rsid w:val="00A2118D"/>
    <w:rsid w:val="00AD76E2"/>
    <w:rsid w:val="00B020C9"/>
    <w:rsid w:val="00B20152"/>
    <w:rsid w:val="00B359E4"/>
    <w:rsid w:val="00B57D98"/>
    <w:rsid w:val="00B7012A"/>
    <w:rsid w:val="00B70850"/>
    <w:rsid w:val="00C066B6"/>
    <w:rsid w:val="00C1111F"/>
    <w:rsid w:val="00C37BA1"/>
    <w:rsid w:val="00C4674C"/>
    <w:rsid w:val="00C506CF"/>
    <w:rsid w:val="00C72BED"/>
    <w:rsid w:val="00C73189"/>
    <w:rsid w:val="00C736D3"/>
    <w:rsid w:val="00C9578B"/>
    <w:rsid w:val="00CB0055"/>
    <w:rsid w:val="00CB6A97"/>
    <w:rsid w:val="00D2522B"/>
    <w:rsid w:val="00D2662A"/>
    <w:rsid w:val="00D422DE"/>
    <w:rsid w:val="00D5459D"/>
    <w:rsid w:val="00DA1F4D"/>
    <w:rsid w:val="00DD172A"/>
    <w:rsid w:val="00E1410D"/>
    <w:rsid w:val="00E25A26"/>
    <w:rsid w:val="00E4381A"/>
    <w:rsid w:val="00E55D74"/>
    <w:rsid w:val="00E703C3"/>
    <w:rsid w:val="00EC32AC"/>
    <w:rsid w:val="00F059F9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6CD607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4B0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4B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894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Ph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3E66BEF9BF54DC3A74174880E7648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C4D47E-B41A-4E9A-B2DD-750F782E3B52}"/>
      </w:docPartPr>
      <w:docPartBody>
        <w:p w:rsidR="00195372" w:rsidRDefault="008402FB">
          <w:pPr>
            <w:pStyle w:val="D3E66BEF9BF54DC3A74174880E76483A"/>
          </w:pPr>
          <w:r w:rsidRPr="00CB0055">
            <w:t>Contact</w:t>
          </w:r>
        </w:p>
      </w:docPartBody>
    </w:docPart>
    <w:docPart>
      <w:docPartPr>
        <w:name w:val="4A47DBB6FAFD4B6A97D338643832F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8B9C3A-7700-48B2-80E7-974F2346BD92}"/>
      </w:docPartPr>
      <w:docPartBody>
        <w:p w:rsidR="00195372" w:rsidRDefault="008402FB">
          <w:pPr>
            <w:pStyle w:val="4A47DBB6FAFD4B6A97D338643832F245"/>
          </w:pPr>
          <w:r w:rsidRPr="004D3011">
            <w:t>PHONE:</w:t>
          </w:r>
        </w:p>
      </w:docPartBody>
    </w:docPart>
    <w:docPart>
      <w:docPartPr>
        <w:name w:val="FE130ACECBC3429383F41DF9816296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697602-6912-4F4D-88EA-85465CBBB04F}"/>
      </w:docPartPr>
      <w:docPartBody>
        <w:p w:rsidR="00195372" w:rsidRDefault="008402FB">
          <w:pPr>
            <w:pStyle w:val="FE130ACECBC3429383F41DF981629677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FB"/>
    <w:rsid w:val="00195372"/>
    <w:rsid w:val="001C7C54"/>
    <w:rsid w:val="00287C17"/>
    <w:rsid w:val="008402FB"/>
    <w:rsid w:val="009E7256"/>
    <w:rsid w:val="00C5558F"/>
    <w:rsid w:val="00D24292"/>
    <w:rsid w:val="00EC3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D5211628E040ADBE7FFB10BF496DAC">
    <w:name w:val="F2D5211628E040ADBE7FFB10BF496DAC"/>
  </w:style>
  <w:style w:type="paragraph" w:customStyle="1" w:styleId="A1C2DD34291B432B98E6CFBD145160E1">
    <w:name w:val="A1C2DD34291B432B98E6CFBD145160E1"/>
  </w:style>
  <w:style w:type="paragraph" w:customStyle="1" w:styleId="B0F53E031FD646709EE9D655BAAB37B7">
    <w:name w:val="B0F53E031FD646709EE9D655BAAB37B7"/>
  </w:style>
  <w:style w:type="paragraph" w:customStyle="1" w:styleId="D29B4B84CC8A48E19DFA230AFCFC94FA">
    <w:name w:val="D29B4B84CC8A48E19DFA230AFCFC94FA"/>
  </w:style>
  <w:style w:type="paragraph" w:customStyle="1" w:styleId="D3E66BEF9BF54DC3A74174880E76483A">
    <w:name w:val="D3E66BEF9BF54DC3A74174880E76483A"/>
  </w:style>
  <w:style w:type="paragraph" w:customStyle="1" w:styleId="4A47DBB6FAFD4B6A97D338643832F245">
    <w:name w:val="4A47DBB6FAFD4B6A97D338643832F245"/>
  </w:style>
  <w:style w:type="paragraph" w:customStyle="1" w:styleId="8B54D14268BC49A28F7006B6D1BB2193">
    <w:name w:val="8B54D14268BC49A28F7006B6D1BB2193"/>
  </w:style>
  <w:style w:type="paragraph" w:customStyle="1" w:styleId="40D3D43C8380430D883F9ECF1D329291">
    <w:name w:val="40D3D43C8380430D883F9ECF1D329291"/>
  </w:style>
  <w:style w:type="paragraph" w:customStyle="1" w:styleId="A4611C5053EB400ABE91534E060EC363">
    <w:name w:val="A4611C5053EB400ABE91534E060EC363"/>
  </w:style>
  <w:style w:type="paragraph" w:customStyle="1" w:styleId="FE130ACECBC3429383F41DF981629677">
    <w:name w:val="FE130ACECBC3429383F41DF981629677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409F87C49EE04F35A85615878AE8D280">
    <w:name w:val="409F87C49EE04F35A85615878AE8D280"/>
  </w:style>
  <w:style w:type="paragraph" w:customStyle="1" w:styleId="B8096C6BE3A245CC91AE0450134DCC7B">
    <w:name w:val="B8096C6BE3A245CC91AE0450134DCC7B"/>
  </w:style>
  <w:style w:type="paragraph" w:customStyle="1" w:styleId="44CB0A5705214D9EA49CE21EFA868322">
    <w:name w:val="44CB0A5705214D9EA49CE21EFA868322"/>
  </w:style>
  <w:style w:type="paragraph" w:customStyle="1" w:styleId="E0663B8043094771B4D00B3433C7FE99">
    <w:name w:val="E0663B8043094771B4D00B3433C7FE99"/>
  </w:style>
  <w:style w:type="paragraph" w:customStyle="1" w:styleId="867BAA49E0294DB4A79563918A88B5BF">
    <w:name w:val="867BAA49E0294DB4A79563918A88B5BF"/>
  </w:style>
  <w:style w:type="paragraph" w:customStyle="1" w:styleId="604101438C494B4CBB9D2542C806FC56">
    <w:name w:val="604101438C494B4CBB9D2542C806FC56"/>
  </w:style>
  <w:style w:type="paragraph" w:customStyle="1" w:styleId="FD1F5C0277D34723AA3B4D9FA3F1DABB">
    <w:name w:val="FD1F5C0277D34723AA3B4D9FA3F1DABB"/>
  </w:style>
  <w:style w:type="paragraph" w:customStyle="1" w:styleId="54864DF997924B55B09351D46B709056">
    <w:name w:val="54864DF997924B55B09351D46B709056"/>
  </w:style>
  <w:style w:type="paragraph" w:customStyle="1" w:styleId="360A0B9E67564141A43D8D9A561F651D">
    <w:name w:val="360A0B9E67564141A43D8D9A561F651D"/>
  </w:style>
  <w:style w:type="paragraph" w:customStyle="1" w:styleId="05838C563D4248D98906B12FCA224AAB">
    <w:name w:val="05838C563D4248D98906B12FCA224AAB"/>
  </w:style>
  <w:style w:type="paragraph" w:customStyle="1" w:styleId="828C957D4377419E886EEC37E275ABCF">
    <w:name w:val="828C957D4377419E886EEC37E275ABCF"/>
  </w:style>
  <w:style w:type="paragraph" w:customStyle="1" w:styleId="C4A87C33E8B54A0EADB4F9B5101D0360">
    <w:name w:val="C4A87C33E8B54A0EADB4F9B5101D0360"/>
  </w:style>
  <w:style w:type="paragraph" w:customStyle="1" w:styleId="83C4FE516FBD46C4B507FD69B3D75DD2">
    <w:name w:val="83C4FE516FBD46C4B507FD69B3D75DD2"/>
  </w:style>
  <w:style w:type="paragraph" w:customStyle="1" w:styleId="9A13C439842D4A9AB4449DC29901BA76">
    <w:name w:val="9A13C439842D4A9AB4449DC29901BA76"/>
  </w:style>
  <w:style w:type="paragraph" w:customStyle="1" w:styleId="E3C1D062E6E745EE89A988B748DC1C16">
    <w:name w:val="E3C1D062E6E745EE89A988B748DC1C16"/>
  </w:style>
  <w:style w:type="paragraph" w:customStyle="1" w:styleId="7E13F976874D419C8FE65EF232CC2EBE">
    <w:name w:val="7E13F976874D419C8FE65EF232CC2EBE"/>
  </w:style>
  <w:style w:type="paragraph" w:customStyle="1" w:styleId="E320FCFA52CA4060BD3A252308A66402">
    <w:name w:val="E320FCFA52CA4060BD3A252308A66402"/>
  </w:style>
  <w:style w:type="paragraph" w:customStyle="1" w:styleId="4B3F388BCC084A8BA8FA6D15F19E19DF">
    <w:name w:val="4B3F388BCC084A8BA8FA6D15F19E19DF"/>
  </w:style>
  <w:style w:type="paragraph" w:customStyle="1" w:styleId="D1BD6B2AD08C40D1B7983A6FB9BBEF4E">
    <w:name w:val="D1BD6B2AD08C40D1B7983A6FB9BBEF4E"/>
  </w:style>
  <w:style w:type="paragraph" w:customStyle="1" w:styleId="601246504CCF442C881FB5DC84593336">
    <w:name w:val="601246504CCF442C881FB5DC84593336"/>
  </w:style>
  <w:style w:type="paragraph" w:customStyle="1" w:styleId="740DBA87E71744C288E9E3189ED3F379">
    <w:name w:val="740DBA87E71744C288E9E3189ED3F379"/>
  </w:style>
  <w:style w:type="paragraph" w:customStyle="1" w:styleId="F1BD36881E6941A3B1A8A29859B12F3B">
    <w:name w:val="F1BD36881E6941A3B1A8A29859B12F3B"/>
  </w:style>
  <w:style w:type="paragraph" w:customStyle="1" w:styleId="AE9C3B6E6B5D4C1AA261C00D2E33778D">
    <w:name w:val="AE9C3B6E6B5D4C1AA261C00D2E33778D"/>
  </w:style>
  <w:style w:type="paragraph" w:customStyle="1" w:styleId="1EA087066F5E44D395409D313C6E2B8F">
    <w:name w:val="1EA087066F5E44D395409D313C6E2B8F"/>
  </w:style>
  <w:style w:type="paragraph" w:customStyle="1" w:styleId="0CB060CE1FD445B0A6D67ECA1DCB312A">
    <w:name w:val="0CB060CE1FD445B0A6D67ECA1DCB312A"/>
  </w:style>
  <w:style w:type="paragraph" w:customStyle="1" w:styleId="7C21EEEFDC5A40E8A9F063974D2450BB">
    <w:name w:val="7C21EEEFDC5A40E8A9F063974D2450BB"/>
  </w:style>
  <w:style w:type="paragraph" w:customStyle="1" w:styleId="5FA1F81924EB413EB37251F270D93549">
    <w:name w:val="5FA1F81924EB413EB37251F270D93549"/>
  </w:style>
  <w:style w:type="paragraph" w:customStyle="1" w:styleId="6350F960454B44A3B323B388BC1A81E4">
    <w:name w:val="6350F960454B44A3B323B388BC1A81E4"/>
  </w:style>
  <w:style w:type="paragraph" w:customStyle="1" w:styleId="1D0F77943FE1406EB1993ACD0DF6C786">
    <w:name w:val="1D0F77943FE1406EB1993ACD0DF6C786"/>
  </w:style>
  <w:style w:type="paragraph" w:customStyle="1" w:styleId="57DDD5D90FE74FF98D30C7514132BEE8">
    <w:name w:val="57DDD5D90FE74FF98D30C7514132BEE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C6D56F4AF8A7418B986692709D1DCD6D">
    <w:name w:val="C6D56F4AF8A7418B986692709D1DCD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2019-04-05T03:34:00Z</dcterms:created>
  <dcterms:modified xsi:type="dcterms:W3CDTF">2019-04-15T17:16:00Z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