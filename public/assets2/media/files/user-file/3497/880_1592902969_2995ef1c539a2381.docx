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tblpY="1"/>
        <w:tblOverlap w:val="never"/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3600"/>
        <w:gridCol w:w="720"/>
        <w:gridCol w:w="6470"/>
      </w:tblGrid>
      <w:tr w:rsidR="001B2ABD" w14:paraId="12A8F90D" w14:textId="77777777" w:rsidTr="00DC6132">
        <w:tc>
          <w:tcPr>
            <w:tcW w:w="3600" w:type="dxa"/>
            <w:vAlign w:val="bottom"/>
          </w:tcPr>
          <w:p w14:paraId="0A1BA2DE" w14:textId="7D8442B1" w:rsidR="001B2ABD" w:rsidRDefault="0054336C" w:rsidP="00DC6132">
            <w:pPr>
              <w:tabs>
                <w:tab w:val="left" w:pos="990"/>
              </w:tabs>
              <w:ind w:left="-23"/>
              <w:jc w:val="center"/>
            </w:pPr>
            <w:r>
              <w:object w:dxaOrig="7620" w:dyaOrig="7275" w14:anchorId="24FF88FC">
                <v:shape id="_x0000_i1028" type="#_x0000_t75" style="width:169.05pt;height:160.7pt" o:ole="">
                  <v:imagedata r:id="rId10" o:title=""/>
                </v:shape>
                <o:OLEObject Type="Embed" ProgID="PBrush" ShapeID="_x0000_i1028" DrawAspect="Content" ObjectID="_1654432639" r:id="rId11"/>
              </w:object>
            </w:r>
          </w:p>
        </w:tc>
        <w:tc>
          <w:tcPr>
            <w:tcW w:w="720" w:type="dxa"/>
          </w:tcPr>
          <w:p w14:paraId="6143CD41" w14:textId="77777777" w:rsidR="001B2ABD" w:rsidRDefault="001B2ABD" w:rsidP="00DC6132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01260FB5" w14:textId="77777777" w:rsidR="001B2ABD" w:rsidRDefault="00C83780" w:rsidP="00DC6132">
            <w:pPr>
              <w:pStyle w:val="Title"/>
            </w:pPr>
            <w:r>
              <w:t>Phan thi thu huyen</w:t>
            </w:r>
          </w:p>
          <w:p w14:paraId="2C35451B" w14:textId="77777777" w:rsidR="001B2ABD" w:rsidRDefault="004C1AEC" w:rsidP="00DC6132">
            <w:pPr>
              <w:pStyle w:val="Subtitle"/>
            </w:pPr>
            <w:r w:rsidRPr="00756171">
              <w:rPr>
                <w:spacing w:val="1"/>
                <w:w w:val="58"/>
              </w:rPr>
              <w:t>Medical Representativ</w:t>
            </w:r>
            <w:r w:rsidRPr="00756171">
              <w:rPr>
                <w:spacing w:val="14"/>
                <w:w w:val="58"/>
              </w:rPr>
              <w:t>e</w:t>
            </w:r>
          </w:p>
        </w:tc>
      </w:tr>
      <w:tr w:rsidR="00F346FB" w:rsidRPr="00F346FB" w14:paraId="3414D3F8" w14:textId="77777777" w:rsidTr="00DC6132">
        <w:tc>
          <w:tcPr>
            <w:tcW w:w="3600" w:type="dxa"/>
          </w:tcPr>
          <w:sdt>
            <w:sdtPr>
              <w:id w:val="-1711873194"/>
              <w:placeholder>
                <w:docPart w:val="BEEECDA9758B488EA2B8737A4F87C5AA"/>
              </w:placeholder>
              <w:temporary/>
              <w:showingPlcHdr/>
              <w15:appearance w15:val="hidden"/>
            </w:sdtPr>
            <w:sdtEndPr/>
            <w:sdtContent>
              <w:p w14:paraId="77671756" w14:textId="77777777" w:rsidR="001B2ABD" w:rsidRDefault="00036450" w:rsidP="00DC6132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48F73BDC" w14:textId="51EEDBD2" w:rsidR="00C83780" w:rsidRDefault="00723176" w:rsidP="00DC6132">
            <w:r>
              <w:t xml:space="preserve">•    </w:t>
            </w:r>
            <w:r w:rsidR="00C83780">
              <w:t xml:space="preserve">I’m a </w:t>
            </w:r>
            <w:r w:rsidR="00887A3B">
              <w:t>4</w:t>
            </w:r>
            <w:r w:rsidR="00C83780">
              <w:t>-year</w:t>
            </w:r>
            <w:r w:rsidR="00247E59">
              <w:t>-experience</w:t>
            </w:r>
            <w:r w:rsidR="00C83780">
              <w:t xml:space="preserve"> medical representative</w:t>
            </w:r>
            <w:r w:rsidR="00247E59">
              <w:t xml:space="preserve"> that w</w:t>
            </w:r>
            <w:r w:rsidR="00C83780">
              <w:t>ell understand the medical-related procedures (e.g. product distribution and selling).</w:t>
            </w:r>
          </w:p>
          <w:p w14:paraId="4FC041A9" w14:textId="77777777" w:rsidR="00C83780" w:rsidRDefault="00723176" w:rsidP="00DC6132">
            <w:r>
              <w:t xml:space="preserve">•    </w:t>
            </w:r>
            <w:r w:rsidR="00247E59">
              <w:t>I h</w:t>
            </w:r>
            <w:r w:rsidR="00C83780">
              <w:t>ave good knowledge in diseases and treatments</w:t>
            </w:r>
            <w:r w:rsidR="00247E59">
              <w:t xml:space="preserve"> </w:t>
            </w:r>
            <w:r w:rsidR="00AB3F1F">
              <w:t xml:space="preserve">as well as </w:t>
            </w:r>
            <w:r w:rsidR="00C83780">
              <w:t xml:space="preserve">good relationship with customers (i.e. doctors and pharmacists) from various hospitals and clinics. </w:t>
            </w:r>
          </w:p>
          <w:p w14:paraId="1DA3C8F6" w14:textId="77777777" w:rsidR="00C83780" w:rsidRDefault="00C83780" w:rsidP="00DC6132">
            <w:r>
              <w:t>•</w:t>
            </w:r>
            <w:r w:rsidR="00AB3F1F">
              <w:t>As an experienced Med Rep, I</w:t>
            </w:r>
            <w:r w:rsidR="002B49A6">
              <w:t>’m good at</w:t>
            </w:r>
            <w:r>
              <w:t xml:space="preserve"> managing and analyzing territory</w:t>
            </w:r>
            <w:r w:rsidR="002B49A6">
              <w:t>;</w:t>
            </w:r>
            <w:r w:rsidR="00ED6C5B">
              <w:t xml:space="preserve"> I also have</w:t>
            </w:r>
            <w:r w:rsidR="002B49A6">
              <w:t xml:space="preserve"> </w:t>
            </w:r>
            <w:r w:rsidR="00ED6C5B">
              <w:t>e</w:t>
            </w:r>
            <w:r w:rsidR="002B49A6">
              <w:t>xperience in attending tender.</w:t>
            </w:r>
          </w:p>
          <w:p w14:paraId="2F6153AB" w14:textId="77777777" w:rsidR="00C83780" w:rsidRDefault="00723176" w:rsidP="00DC6132">
            <w:r>
              <w:t xml:space="preserve">•    </w:t>
            </w:r>
            <w:r w:rsidR="002B49A6">
              <w:t>I’m w</w:t>
            </w:r>
            <w:r w:rsidR="00C83780">
              <w:t>ell trained about selling skills and territory management (attend training quarterly)</w:t>
            </w:r>
            <w:r w:rsidR="002B49A6">
              <w:t xml:space="preserve">;   </w:t>
            </w:r>
          </w:p>
          <w:p w14:paraId="43D399D8" w14:textId="77777777" w:rsidR="00036450" w:rsidRDefault="00723176" w:rsidP="00DC6132">
            <w:r>
              <w:t xml:space="preserve">•    </w:t>
            </w:r>
            <w:r w:rsidR="00C83780">
              <w:t>Skillful of making presentation about products.</w:t>
            </w:r>
          </w:p>
          <w:p w14:paraId="27C1BB54" w14:textId="77777777" w:rsidR="00ED6C5B" w:rsidRDefault="00ED6C5B" w:rsidP="00DC6132">
            <w:r>
              <w:t xml:space="preserve">I would like to work in a </w:t>
            </w:r>
            <w:r w:rsidR="006931BA">
              <w:t>p</w:t>
            </w:r>
            <w:r>
              <w:t>rofessional</w:t>
            </w:r>
            <w:r w:rsidR="006931BA">
              <w:t>, friendly, dynamic</w:t>
            </w:r>
            <w:r>
              <w:t xml:space="preserve"> environment and I always try my best to </w:t>
            </w:r>
            <w:r w:rsidR="008D7F98">
              <w:t>accomplish goals.</w:t>
            </w:r>
          </w:p>
          <w:p w14:paraId="787FCD24" w14:textId="77777777" w:rsidR="006931BA" w:rsidRDefault="006931BA" w:rsidP="00DC6132">
            <w:pPr>
              <w:pStyle w:val="Heading3"/>
            </w:pPr>
            <w:r>
              <w:t>CHARACTER DeSCRIPTIONs</w:t>
            </w:r>
          </w:p>
          <w:p w14:paraId="59EDC57A" w14:textId="77777777" w:rsidR="006931BA" w:rsidRDefault="00587C8A" w:rsidP="00DC6132">
            <w:r>
              <w:t xml:space="preserve">•    </w:t>
            </w:r>
            <w:r w:rsidR="006931BA">
              <w:t xml:space="preserve">Fluent, confident and active. </w:t>
            </w:r>
          </w:p>
          <w:p w14:paraId="11BDCCA3" w14:textId="77777777" w:rsidR="006931BA" w:rsidRDefault="00587C8A" w:rsidP="00DC6132">
            <w:r>
              <w:t xml:space="preserve">•    </w:t>
            </w:r>
            <w:r w:rsidR="006931BA">
              <w:t>Highly responsible, honest and patient.</w:t>
            </w:r>
          </w:p>
          <w:p w14:paraId="39605199" w14:textId="77777777" w:rsidR="006931BA" w:rsidRDefault="00587C8A" w:rsidP="00DC6132">
            <w:r>
              <w:t xml:space="preserve">•    </w:t>
            </w:r>
            <w:r w:rsidR="006931BA">
              <w:t>Enthusiastic and eager to learn new things.</w:t>
            </w:r>
          </w:p>
          <w:p w14:paraId="3F271FE4" w14:textId="77777777" w:rsidR="006931BA" w:rsidRDefault="00587C8A" w:rsidP="00DC6132">
            <w:r>
              <w:t xml:space="preserve">•    </w:t>
            </w:r>
            <w:r w:rsidR="006931BA">
              <w:t>Hard working and well organized.</w:t>
            </w:r>
          </w:p>
          <w:p w14:paraId="5AFF4857" w14:textId="77777777" w:rsidR="006931BA" w:rsidRDefault="00587C8A" w:rsidP="00DC6132">
            <w:r>
              <w:t xml:space="preserve">•    </w:t>
            </w:r>
            <w:r w:rsidR="006931BA">
              <w:t>Helpful and friendly.</w:t>
            </w:r>
          </w:p>
          <w:sdt>
            <w:sdtPr>
              <w:id w:val="-1954003311"/>
              <w:placeholder>
                <w:docPart w:val="8C51785132E640DE89A514A7AF2FD344"/>
              </w:placeholder>
              <w:temporary/>
              <w:showingPlcHdr/>
              <w15:appearance w15:val="hidden"/>
            </w:sdtPr>
            <w:sdtEndPr/>
            <w:sdtContent>
              <w:p w14:paraId="703BCA26" w14:textId="77777777" w:rsidR="00036450" w:rsidRDefault="004813B3" w:rsidP="00DC6132">
                <w:pPr>
                  <w:pStyle w:val="Heading3"/>
                </w:pPr>
                <w:r w:rsidRPr="00036450">
                  <w:t>CONTACT</w:t>
                </w:r>
              </w:p>
            </w:sdtContent>
          </w:sdt>
          <w:sdt>
            <w:sdtPr>
              <w:id w:val="1111563247"/>
              <w:placeholder>
                <w:docPart w:val="4B5E03FC017E4FC58A775D873DC88CB4"/>
              </w:placeholder>
              <w:temporary/>
              <w:showingPlcHdr/>
              <w15:appearance w15:val="hidden"/>
            </w:sdtPr>
            <w:sdtEndPr/>
            <w:sdtContent>
              <w:p w14:paraId="40C70BC4" w14:textId="77777777" w:rsidR="004D3011" w:rsidRDefault="004D3011" w:rsidP="00DC6132">
                <w:r w:rsidRPr="004D3011">
                  <w:t>PHONE:</w:t>
                </w:r>
              </w:p>
            </w:sdtContent>
          </w:sdt>
          <w:p w14:paraId="2F1B30B3" w14:textId="77777777" w:rsidR="004D3011" w:rsidRDefault="00E75EA7" w:rsidP="00DC6132">
            <w:r>
              <w:t>+84-912136833</w:t>
            </w:r>
          </w:p>
          <w:p w14:paraId="41281C58" w14:textId="77777777" w:rsidR="004D3011" w:rsidRPr="004D3011" w:rsidRDefault="004D3011" w:rsidP="00DC6132"/>
          <w:sdt>
            <w:sdtPr>
              <w:id w:val="-240260293"/>
              <w:placeholder>
                <w:docPart w:val="0E2BFEA0B9F44B879E788B5500548B4B"/>
              </w:placeholder>
              <w:temporary/>
              <w:showingPlcHdr/>
              <w15:appearance w15:val="hidden"/>
            </w:sdtPr>
            <w:sdtEndPr/>
            <w:sdtContent>
              <w:p w14:paraId="3AD4233A" w14:textId="77777777" w:rsidR="004D3011" w:rsidRDefault="004D3011" w:rsidP="00DC6132">
                <w:r w:rsidRPr="004D3011">
                  <w:t>EMAIL:</w:t>
                </w:r>
              </w:p>
            </w:sdtContent>
          </w:sdt>
          <w:p w14:paraId="775837F1" w14:textId="77777777" w:rsidR="00036450" w:rsidRPr="00E4381A" w:rsidRDefault="00E75EA7" w:rsidP="00DC6132">
            <w:pPr>
              <w:rPr>
                <w:rStyle w:val="Hyperlink"/>
              </w:rPr>
            </w:pPr>
            <w:r>
              <w:t>phanthuhuyen730@gmail.com</w:t>
            </w:r>
          </w:p>
          <w:sdt>
            <w:sdtPr>
              <w:id w:val="-1444214663"/>
              <w:placeholder>
                <w:docPart w:val="839096CE1BFD46DC9D7542D084BFAEDA"/>
              </w:placeholder>
              <w:temporary/>
              <w:showingPlcHdr/>
              <w15:appearance w15:val="hidden"/>
            </w:sdtPr>
            <w:sdtEndPr/>
            <w:sdtContent>
              <w:p w14:paraId="0E670A85" w14:textId="77777777" w:rsidR="004D3011" w:rsidRDefault="002400EB" w:rsidP="00DC6132">
                <w:pPr>
                  <w:pStyle w:val="Heading3"/>
                </w:pPr>
                <w:r w:rsidRPr="004D3011">
                  <w:t>HOBBIES</w:t>
                </w:r>
              </w:p>
            </w:sdtContent>
          </w:sdt>
          <w:p w14:paraId="220B4E6F" w14:textId="77777777" w:rsidR="00875B4C" w:rsidRDefault="00587C8A" w:rsidP="00DC6132">
            <w:r>
              <w:t xml:space="preserve">•    </w:t>
            </w:r>
            <w:r w:rsidR="00875B4C">
              <w:t>Reading book.</w:t>
            </w:r>
          </w:p>
          <w:p w14:paraId="26CCC20E" w14:textId="77777777" w:rsidR="00875B4C" w:rsidRDefault="00587C8A" w:rsidP="00DC6132">
            <w:r>
              <w:t xml:space="preserve">•    </w:t>
            </w:r>
            <w:r w:rsidR="00875B4C">
              <w:t>Listening music.</w:t>
            </w:r>
          </w:p>
          <w:p w14:paraId="0601A35D" w14:textId="74481348" w:rsidR="004D3011" w:rsidRPr="004D3011" w:rsidRDefault="00587C8A" w:rsidP="00DC6132">
            <w:r>
              <w:t xml:space="preserve">•    </w:t>
            </w:r>
            <w:r w:rsidR="00875B4C">
              <w:t>Traveling and discovering new places.</w:t>
            </w:r>
          </w:p>
        </w:tc>
        <w:tc>
          <w:tcPr>
            <w:tcW w:w="720" w:type="dxa"/>
          </w:tcPr>
          <w:p w14:paraId="07E4CAD4" w14:textId="77777777" w:rsidR="001B2ABD" w:rsidRDefault="001B2ABD" w:rsidP="00DC6132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81B32EAAF10F41FF9614DD9EF2649F79"/>
              </w:placeholder>
              <w:temporary/>
              <w:showingPlcHdr/>
              <w15:appearance w15:val="hidden"/>
            </w:sdtPr>
            <w:sdtEndPr/>
            <w:sdtContent>
              <w:p w14:paraId="6F45E8A6" w14:textId="77777777" w:rsidR="001B2ABD" w:rsidRDefault="00E25A26" w:rsidP="00DC6132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67FB2D00" w14:textId="77777777" w:rsidR="00036450" w:rsidRPr="00036450" w:rsidRDefault="00D03CBB" w:rsidP="00DC6132">
            <w:pPr>
              <w:rPr>
                <w:b/>
              </w:rPr>
            </w:pPr>
            <w:r w:rsidRPr="00D03CBB">
              <w:rPr>
                <w:b/>
              </w:rPr>
              <w:t>Hanoi University of Pharmacy</w:t>
            </w:r>
          </w:p>
          <w:p w14:paraId="29FA4D37" w14:textId="77777777" w:rsidR="00036450" w:rsidRPr="00036450" w:rsidRDefault="00D03CBB" w:rsidP="00DC6132">
            <w:pPr>
              <w:pStyle w:val="Date"/>
            </w:pPr>
            <w:r>
              <w:t>9/2009</w:t>
            </w:r>
            <w:r w:rsidR="00036450" w:rsidRPr="00036450">
              <w:t xml:space="preserve"> </w:t>
            </w:r>
            <w:r>
              <w:t>–</w:t>
            </w:r>
            <w:r w:rsidR="00036450" w:rsidRPr="00036450">
              <w:t xml:space="preserve"> </w:t>
            </w:r>
            <w:r>
              <w:t>6/2014</w:t>
            </w:r>
          </w:p>
          <w:p w14:paraId="02710642" w14:textId="77777777" w:rsidR="00D03CBB" w:rsidRPr="00875B4C" w:rsidRDefault="00D03CBB" w:rsidP="00DC6132">
            <w:pPr>
              <w:numPr>
                <w:ilvl w:val="1"/>
                <w:numId w:val="1"/>
              </w:numPr>
              <w:tabs>
                <w:tab w:val="clear" w:pos="2880"/>
              </w:tabs>
              <w:ind w:left="690"/>
              <w:rPr>
                <w:b/>
              </w:rPr>
            </w:pPr>
            <w:r w:rsidRPr="00602E71">
              <w:rPr>
                <w:b/>
                <w:color w:val="FF0000"/>
              </w:rPr>
              <w:t>Graduation</w:t>
            </w:r>
            <w:r w:rsidRPr="00D03CBB">
              <w:rPr>
                <w:b/>
              </w:rPr>
              <w:t xml:space="preserve">: </w:t>
            </w:r>
            <w:r w:rsidRPr="00D03CBB">
              <w:rPr>
                <w:b/>
              </w:rPr>
              <w:tab/>
            </w:r>
            <w:r w:rsidRPr="00D03CBB">
              <w:t>Good</w:t>
            </w:r>
          </w:p>
          <w:p w14:paraId="4509CC32" w14:textId="77777777" w:rsidR="00875B4C" w:rsidRPr="00D03CBB" w:rsidRDefault="00875B4C" w:rsidP="00DC6132">
            <w:pPr>
              <w:numPr>
                <w:ilvl w:val="1"/>
                <w:numId w:val="1"/>
              </w:numPr>
              <w:tabs>
                <w:tab w:val="clear" w:pos="2880"/>
              </w:tabs>
              <w:ind w:left="690"/>
            </w:pPr>
            <w:r w:rsidRPr="00602E71">
              <w:rPr>
                <w:b/>
                <w:color w:val="FF0000"/>
              </w:rPr>
              <w:t>Achievement</w:t>
            </w:r>
            <w:r>
              <w:rPr>
                <w:b/>
              </w:rPr>
              <w:t>:</w:t>
            </w:r>
            <w:r w:rsidR="000D2953">
              <w:t xml:space="preserve"> </w:t>
            </w:r>
            <w:r w:rsidR="000D2953">
              <w:rPr>
                <w:b/>
              </w:rPr>
              <w:t xml:space="preserve">    </w:t>
            </w:r>
            <w:r w:rsidR="000D2953" w:rsidRPr="000D2953">
              <w:t>Annual Scholarships of Hanoi University of Pharmacy for excellent students</w:t>
            </w:r>
          </w:p>
          <w:sdt>
            <w:sdtPr>
              <w:id w:val="1001553383"/>
              <w:placeholder>
                <w:docPart w:val="47F4E5B76C86489A9044AC267AC253C0"/>
              </w:placeholder>
              <w:temporary/>
              <w:showingPlcHdr/>
              <w15:appearance w15:val="hidden"/>
            </w:sdtPr>
            <w:sdtEndPr/>
            <w:sdtContent>
              <w:p w14:paraId="23EB792D" w14:textId="77777777" w:rsidR="00036450" w:rsidRDefault="00036450" w:rsidP="00DC6132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1B948A1E" w14:textId="77777777" w:rsidR="00036450" w:rsidRDefault="0007664E" w:rsidP="00DC6132">
            <w:pPr>
              <w:jc w:val="center"/>
              <w:rPr>
                <w:bCs/>
              </w:rPr>
            </w:pPr>
            <w:r w:rsidRPr="0007664E">
              <w:rPr>
                <w:b/>
              </w:rPr>
              <w:t>Pierre-Fabre Laboratories</w:t>
            </w:r>
          </w:p>
          <w:p w14:paraId="2C83616A" w14:textId="77777777" w:rsidR="00036450" w:rsidRPr="00730EC2" w:rsidRDefault="0007664E" w:rsidP="00DC6132">
            <w:pPr>
              <w:jc w:val="center"/>
              <w:rPr>
                <w:b/>
              </w:rPr>
            </w:pPr>
            <w:r w:rsidRPr="00730EC2">
              <w:rPr>
                <w:b/>
              </w:rPr>
              <w:t>3/2015</w:t>
            </w:r>
            <w:r w:rsidR="00036450" w:rsidRPr="00730EC2">
              <w:rPr>
                <w:b/>
              </w:rPr>
              <w:t>–</w:t>
            </w:r>
            <w:r w:rsidRPr="00730EC2">
              <w:rPr>
                <w:b/>
              </w:rPr>
              <w:t>current</w:t>
            </w:r>
          </w:p>
          <w:p w14:paraId="473CE20B" w14:textId="77777777" w:rsidR="00BF1255" w:rsidRDefault="009A01DE" w:rsidP="00DC6132">
            <w:pPr>
              <w:jc w:val="center"/>
            </w:pPr>
            <w:r w:rsidRPr="00FF789C">
              <w:rPr>
                <w:b/>
              </w:rPr>
              <w:t>Medical representative</w:t>
            </w:r>
          </w:p>
          <w:p w14:paraId="2A70B9D0" w14:textId="2B3BFF46" w:rsidR="009E642F" w:rsidRDefault="00BD3D7A" w:rsidP="00DC6132">
            <w:pPr>
              <w:rPr>
                <w:b/>
                <w:bCs/>
              </w:rPr>
            </w:pPr>
            <w:r w:rsidRPr="0047595B">
              <w:rPr>
                <w:b/>
                <w:bCs/>
                <w:color w:val="FF0000"/>
              </w:rPr>
              <w:t>C</w:t>
            </w:r>
            <w:r w:rsidR="009A01DE" w:rsidRPr="0047595B">
              <w:rPr>
                <w:b/>
                <w:bCs/>
                <w:color w:val="FF0000"/>
              </w:rPr>
              <w:t>over</w:t>
            </w:r>
            <w:r w:rsidR="00BF1255" w:rsidRPr="0047595B">
              <w:rPr>
                <w:b/>
                <w:bCs/>
                <w:color w:val="FF0000"/>
              </w:rPr>
              <w:t xml:space="preserve"> the territory</w:t>
            </w:r>
            <w:r w:rsidR="009D0B5E">
              <w:rPr>
                <w:b/>
                <w:bCs/>
              </w:rPr>
              <w:t>:</w:t>
            </w:r>
            <w:r w:rsidR="009A01DE" w:rsidRPr="009D0B5E">
              <w:rPr>
                <w:b/>
                <w:bCs/>
              </w:rPr>
              <w:t xml:space="preserve"> </w:t>
            </w:r>
          </w:p>
          <w:p w14:paraId="221857C0" w14:textId="526B9E6A" w:rsidR="009D0B5E" w:rsidRPr="0047595B" w:rsidRDefault="009A01DE" w:rsidP="009E642F">
            <w:pPr>
              <w:ind w:left="420"/>
              <w:rPr>
                <w:b/>
                <w:bCs/>
              </w:rPr>
            </w:pPr>
            <w:r w:rsidRPr="0047595B">
              <w:rPr>
                <w:b/>
                <w:bCs/>
              </w:rPr>
              <w:t>Bach Mai hospital</w:t>
            </w:r>
          </w:p>
          <w:p w14:paraId="26DE5619" w14:textId="720EFF59" w:rsidR="009E642F" w:rsidRDefault="009A01DE" w:rsidP="00A464CF">
            <w:pPr>
              <w:ind w:left="420"/>
              <w:rPr>
                <w:b/>
                <w:bCs/>
              </w:rPr>
            </w:pPr>
            <w:r w:rsidRPr="0047595B">
              <w:rPr>
                <w:b/>
                <w:bCs/>
              </w:rPr>
              <w:t>National Geriatric hospital</w:t>
            </w:r>
          </w:p>
          <w:p w14:paraId="4466DBB7" w14:textId="6E4F2146" w:rsidR="000D5E39" w:rsidRPr="0047595B" w:rsidRDefault="000D5E39" w:rsidP="00A464CF">
            <w:pPr>
              <w:ind w:left="420"/>
              <w:rPr>
                <w:b/>
                <w:bCs/>
              </w:rPr>
            </w:pPr>
            <w:r>
              <w:rPr>
                <w:b/>
                <w:bCs/>
              </w:rPr>
              <w:t xml:space="preserve">Hospital of Post </w:t>
            </w:r>
            <w:r w:rsidR="002955FB">
              <w:rPr>
                <w:b/>
                <w:bCs/>
              </w:rPr>
              <w:t>A</w:t>
            </w:r>
            <w:r w:rsidR="0027495D">
              <w:rPr>
                <w:b/>
                <w:bCs/>
              </w:rPr>
              <w:t xml:space="preserve">nd </w:t>
            </w:r>
            <w:r>
              <w:rPr>
                <w:b/>
                <w:bCs/>
              </w:rPr>
              <w:t>Telecom</w:t>
            </w:r>
            <w:r w:rsidR="002D7898">
              <w:rPr>
                <w:b/>
                <w:bCs/>
              </w:rPr>
              <w:t>munications</w:t>
            </w:r>
          </w:p>
          <w:p w14:paraId="40368D53" w14:textId="77777777" w:rsidR="009E642F" w:rsidRPr="0047595B" w:rsidRDefault="009A01DE" w:rsidP="009E642F">
            <w:pPr>
              <w:ind w:left="420"/>
              <w:rPr>
                <w:b/>
                <w:bCs/>
              </w:rPr>
            </w:pPr>
            <w:r w:rsidRPr="0047595B">
              <w:rPr>
                <w:b/>
                <w:bCs/>
              </w:rPr>
              <w:t>L’H</w:t>
            </w:r>
            <w:r w:rsidR="00BD3D7A" w:rsidRPr="0047595B">
              <w:rPr>
                <w:b/>
                <w:bCs/>
              </w:rPr>
              <w:t>o</w:t>
            </w:r>
            <w:r w:rsidRPr="0047595B">
              <w:rPr>
                <w:b/>
                <w:bCs/>
              </w:rPr>
              <w:t>pital Français de Hanoi</w:t>
            </w:r>
          </w:p>
          <w:p w14:paraId="44FC5E61" w14:textId="1574CFCC" w:rsidR="009D0B5E" w:rsidRPr="0047595B" w:rsidRDefault="009A01DE" w:rsidP="009E642F">
            <w:pPr>
              <w:ind w:left="420"/>
              <w:rPr>
                <w:b/>
                <w:bCs/>
              </w:rPr>
            </w:pPr>
            <w:r w:rsidRPr="0047595B">
              <w:rPr>
                <w:b/>
                <w:bCs/>
              </w:rPr>
              <w:t>Dong Da General Hospital</w:t>
            </w:r>
          </w:p>
          <w:p w14:paraId="05B8A53A" w14:textId="0A9A8521" w:rsidR="00036450" w:rsidRDefault="009E642F" w:rsidP="00DC6132">
            <w:r w:rsidRPr="0047595B">
              <w:rPr>
                <w:b/>
                <w:bCs/>
                <w:color w:val="FF0000"/>
              </w:rPr>
              <w:t>Products group</w:t>
            </w:r>
            <w:r w:rsidRPr="009E642F">
              <w:rPr>
                <w:b/>
                <w:bCs/>
              </w:rPr>
              <w:t>:</w:t>
            </w:r>
            <w:r w:rsidR="00BF1255" w:rsidRPr="009D0B5E">
              <w:rPr>
                <w:b/>
                <w:bCs/>
              </w:rPr>
              <w:t xml:space="preserve"> </w:t>
            </w:r>
            <w:r w:rsidR="007B762A">
              <w:rPr>
                <w:b/>
                <w:bCs/>
              </w:rPr>
              <w:t>N</w:t>
            </w:r>
            <w:r w:rsidR="00BF1255" w:rsidRPr="0047595B">
              <w:rPr>
                <w:b/>
                <w:bCs/>
              </w:rPr>
              <w:t>eurology</w:t>
            </w:r>
            <w:r w:rsidRPr="0047595B">
              <w:rPr>
                <w:b/>
                <w:bCs/>
              </w:rPr>
              <w:t>,</w:t>
            </w:r>
            <w:r w:rsidR="00BF1255" w:rsidRPr="0047595B">
              <w:rPr>
                <w:b/>
                <w:bCs/>
              </w:rPr>
              <w:t xml:space="preserve"> </w:t>
            </w:r>
            <w:r w:rsidR="007B762A">
              <w:rPr>
                <w:b/>
                <w:bCs/>
              </w:rPr>
              <w:t>O</w:t>
            </w:r>
            <w:r w:rsidR="00BF1255" w:rsidRPr="0047595B">
              <w:rPr>
                <w:b/>
                <w:bCs/>
              </w:rPr>
              <w:t>bstetrics</w:t>
            </w:r>
            <w:r w:rsidRPr="0047595B">
              <w:rPr>
                <w:b/>
                <w:bCs/>
              </w:rPr>
              <w:t xml:space="preserve"> </w:t>
            </w:r>
            <w:r w:rsidRPr="0047595B">
              <w:t>and</w:t>
            </w:r>
            <w:r w:rsidRPr="0047595B">
              <w:rPr>
                <w:b/>
                <w:bCs/>
              </w:rPr>
              <w:t xml:space="preserve"> Rheumatology</w:t>
            </w:r>
          </w:p>
          <w:p w14:paraId="66DB407C" w14:textId="522013F2" w:rsidR="009E642F" w:rsidRDefault="00EF4566" w:rsidP="00DC6132">
            <w:r w:rsidRPr="0047595B">
              <w:rPr>
                <w:b/>
                <w:bCs/>
                <w:color w:val="FF0000"/>
              </w:rPr>
              <w:t xml:space="preserve">Job </w:t>
            </w:r>
            <w:r w:rsidR="009E642F" w:rsidRPr="0047595B">
              <w:rPr>
                <w:b/>
                <w:bCs/>
                <w:color w:val="FF0000"/>
              </w:rPr>
              <w:t>D</w:t>
            </w:r>
            <w:r w:rsidRPr="0047595B">
              <w:rPr>
                <w:b/>
                <w:bCs/>
                <w:color w:val="FF0000"/>
              </w:rPr>
              <w:t>escription</w:t>
            </w:r>
            <w:r w:rsidR="00D073E8">
              <w:rPr>
                <w:b/>
                <w:bCs/>
              </w:rPr>
              <w:t>:</w:t>
            </w:r>
          </w:p>
          <w:p w14:paraId="17A764C2" w14:textId="6B604245" w:rsidR="00FF789C" w:rsidRDefault="00FF789C" w:rsidP="00DC6132">
            <w:r>
              <w:t>•    Build relationship, trust and credibility with customers by demonstrating professionalism.</w:t>
            </w:r>
          </w:p>
          <w:p w14:paraId="0BD13348" w14:textId="77777777" w:rsidR="00FF789C" w:rsidRDefault="00FF789C" w:rsidP="00DC6132">
            <w:r>
              <w:t>•    Deliver key promotional messages within approved detail aids and in line with Action Plan.</w:t>
            </w:r>
          </w:p>
          <w:p w14:paraId="73A90B99" w14:textId="77777777" w:rsidR="00CB4693" w:rsidRDefault="00CB4693" w:rsidP="00DC6132">
            <w:r>
              <w:t>•    Present and introduce product to customers at Pharmacy meeting, hospital meeting as well as at Hospital’s Departments.</w:t>
            </w:r>
          </w:p>
          <w:p w14:paraId="372EE07F" w14:textId="77777777" w:rsidR="00FF789C" w:rsidRDefault="00FF789C" w:rsidP="00DC6132">
            <w:r>
              <w:t>•    Conduct analysis of market/ competitors to identify territory business opportunities.</w:t>
            </w:r>
          </w:p>
          <w:p w14:paraId="1C6741FA" w14:textId="77777777" w:rsidR="00FF789C" w:rsidRDefault="00FF789C" w:rsidP="00DC6132">
            <w:r>
              <w:t>•    Expand and update territory customer segmentation classification, database and call records continuously.</w:t>
            </w:r>
          </w:p>
          <w:p w14:paraId="405AE57E" w14:textId="77777777" w:rsidR="00FF789C" w:rsidRDefault="00FF789C" w:rsidP="00DC6132">
            <w:r>
              <w:t>•    Follow-up the sales target, revenue of each territory, follow-up the remaining stock and make decision.</w:t>
            </w:r>
          </w:p>
          <w:p w14:paraId="7A22EC29" w14:textId="77777777" w:rsidR="00FF789C" w:rsidRDefault="00FF789C" w:rsidP="00DC6132">
            <w:r>
              <w:t>•    Participate in promotional activity programs to increase product awareness in the market.</w:t>
            </w:r>
          </w:p>
          <w:p w14:paraId="28CAD57C" w14:textId="77777777" w:rsidR="00FF789C" w:rsidRDefault="00FF789C" w:rsidP="00DC6132">
            <w:r>
              <w:t>•    Organize and attend symposium, round table meeting.</w:t>
            </w:r>
          </w:p>
          <w:p w14:paraId="086CC1CE" w14:textId="77777777" w:rsidR="00723176" w:rsidRDefault="00FF789C" w:rsidP="00DC6132">
            <w:r>
              <w:t>•    Implement projects related to customers.</w:t>
            </w:r>
            <w:r w:rsidR="00723176">
              <w:tab/>
            </w:r>
          </w:p>
          <w:p w14:paraId="4F53A173" w14:textId="77777777" w:rsidR="00723176" w:rsidRDefault="00723176" w:rsidP="00DC6132">
            <w:r>
              <w:t>•    Work with Departments of Hospital to make the product get into the tender list.</w:t>
            </w:r>
          </w:p>
          <w:p w14:paraId="566599A9" w14:textId="77777777" w:rsidR="00723176" w:rsidRDefault="00723176" w:rsidP="00DC6132">
            <w:r>
              <w:t>•    Work closely with Pharmacy Department to win tender with maximized quota.</w:t>
            </w:r>
          </w:p>
          <w:p w14:paraId="3F223D95" w14:textId="77777777" w:rsidR="0088223A" w:rsidRDefault="000D2953" w:rsidP="00DC6132">
            <w:r w:rsidRPr="0047595B">
              <w:rPr>
                <w:b/>
                <w:color w:val="FF0000"/>
              </w:rPr>
              <w:t>Achievement</w:t>
            </w:r>
            <w:r>
              <w:t>:</w:t>
            </w:r>
          </w:p>
          <w:p w14:paraId="5937B46A" w14:textId="49112272" w:rsidR="002D7898" w:rsidRPr="00503A20" w:rsidRDefault="000D2953" w:rsidP="00DC6132">
            <w:r>
              <w:t xml:space="preserve"> </w:t>
            </w:r>
            <w:r w:rsidR="0088223A">
              <w:t xml:space="preserve">•    </w:t>
            </w:r>
            <w:r w:rsidR="00CE0A39" w:rsidRPr="0088223A">
              <w:t>A</w:t>
            </w:r>
            <w:r w:rsidR="00CE0A39">
              <w:t xml:space="preserve">rchive </w:t>
            </w:r>
            <w:r>
              <w:t>quarter</w:t>
            </w:r>
            <w:r w:rsidR="00E4444F">
              <w:t>ly</w:t>
            </w:r>
            <w:r>
              <w:t xml:space="preserve"> and annual</w:t>
            </w:r>
            <w:r w:rsidR="00CE0A39">
              <w:t xml:space="preserve"> targe</w:t>
            </w:r>
            <w:r w:rsidR="00E4444F">
              <w:t xml:space="preserve">t </w:t>
            </w:r>
            <w:r w:rsidR="00E4444F" w:rsidRPr="00503A20">
              <w:t>which increase</w:t>
            </w:r>
            <w:r w:rsidR="00425266">
              <w:t>s</w:t>
            </w:r>
            <w:r w:rsidR="00E4444F" w:rsidRPr="00503A20">
              <w:t xml:space="preserve"> 15-</w:t>
            </w:r>
            <w:r w:rsidR="00186AE0">
              <w:t>45</w:t>
            </w:r>
            <w:r w:rsidR="00E4444F" w:rsidRPr="00503A20">
              <w:t xml:space="preserve"> percentage</w:t>
            </w:r>
            <w:r w:rsidR="00503A20">
              <w:t>s</w:t>
            </w:r>
            <w:r w:rsidR="00E4444F" w:rsidRPr="00503A20">
              <w:t xml:space="preserve"> on average every year</w:t>
            </w:r>
            <w:r w:rsidR="00503A20">
              <w:t>.</w:t>
            </w:r>
          </w:p>
          <w:p w14:paraId="209032A7" w14:textId="4E4B2B36" w:rsidR="004C1AEC" w:rsidRDefault="004C1AEC" w:rsidP="00DC6132">
            <w:r>
              <w:t xml:space="preserve"> </w:t>
            </w:r>
            <w:r w:rsidR="0088223A">
              <w:t xml:space="preserve">•    </w:t>
            </w:r>
            <w:r w:rsidR="000D2953">
              <w:t xml:space="preserve">Won Pierre-Fabre Vietnam’s Best Team Prize for </w:t>
            </w:r>
            <w:r w:rsidR="009800DB">
              <w:t>4</w:t>
            </w:r>
            <w:r w:rsidR="00587C8A" w:rsidRPr="00587C8A">
              <w:t xml:space="preserve"> consecutive years </w:t>
            </w:r>
            <w:r w:rsidR="000D2953">
              <w:t>(2015,2016,2017</w:t>
            </w:r>
            <w:r w:rsidR="009800DB">
              <w:t>,2018</w:t>
            </w:r>
            <w:r w:rsidR="000D2953">
              <w:t>)</w:t>
            </w:r>
            <w:r w:rsidR="00503A20">
              <w:t>.</w:t>
            </w:r>
          </w:p>
          <w:p w14:paraId="56F3FBBF" w14:textId="77777777" w:rsidR="00730EC2" w:rsidRDefault="000D2953" w:rsidP="00DC6132">
            <w:r>
              <w:t xml:space="preserve">  </w:t>
            </w:r>
          </w:p>
          <w:p w14:paraId="690DA860" w14:textId="77777777" w:rsidR="004D3011" w:rsidRPr="004D3011" w:rsidRDefault="00CB4693" w:rsidP="00DC6132">
            <w:pPr>
              <w:jc w:val="center"/>
              <w:rPr>
                <w:bCs/>
              </w:rPr>
            </w:pPr>
            <w:r w:rsidRPr="00CB4693">
              <w:rPr>
                <w:b/>
              </w:rPr>
              <w:t>Viet Nam Chemico – Pharmaceutical JSC</w:t>
            </w:r>
          </w:p>
          <w:p w14:paraId="4C014A7C" w14:textId="77777777" w:rsidR="004D3011" w:rsidRDefault="00730EC2" w:rsidP="00DC6132">
            <w:pPr>
              <w:jc w:val="center"/>
            </w:pPr>
            <w:r>
              <w:t>2/2014</w:t>
            </w:r>
            <w:r w:rsidR="004D3011" w:rsidRPr="004D3011">
              <w:t>–</w:t>
            </w:r>
            <w:r>
              <w:t>3/2015</w:t>
            </w:r>
          </w:p>
          <w:p w14:paraId="68934831" w14:textId="77777777" w:rsidR="00CF07EC" w:rsidRPr="004D3011" w:rsidRDefault="00CF07EC" w:rsidP="00DC6132">
            <w:pPr>
              <w:jc w:val="center"/>
            </w:pPr>
            <w:r w:rsidRPr="00CF07EC">
              <w:t>Regulatory executive</w:t>
            </w:r>
          </w:p>
          <w:p w14:paraId="75457523" w14:textId="77777777" w:rsidR="00CF07EC" w:rsidRDefault="00AA7BD9" w:rsidP="00DC6132">
            <w:r>
              <w:lastRenderedPageBreak/>
              <w:t xml:space="preserve">•    </w:t>
            </w:r>
            <w:r w:rsidR="00CF07EC" w:rsidRPr="00CF07EC">
              <w:t>Prepare documents and complete registration paper for new products.</w:t>
            </w:r>
          </w:p>
          <w:p w14:paraId="04ABAACB" w14:textId="77777777" w:rsidR="00CF07EC" w:rsidRDefault="00AA7BD9" w:rsidP="00DC6132">
            <w:r>
              <w:t xml:space="preserve">•    </w:t>
            </w:r>
            <w:r w:rsidR="00CF07EC">
              <w:t>Ensure that all dossiers be submitted in proper time as defined with the top management.</w:t>
            </w:r>
          </w:p>
          <w:p w14:paraId="48C3D096" w14:textId="77777777" w:rsidR="004D3011" w:rsidRPr="004D3011" w:rsidRDefault="00AA7BD9" w:rsidP="00DC6132">
            <w:r>
              <w:t xml:space="preserve">•    </w:t>
            </w:r>
            <w:r w:rsidR="00CF07EC">
              <w:t>Aware about all new laws or regulations that can impact registration or marketing.</w:t>
            </w:r>
            <w:r w:rsidR="00036450" w:rsidRPr="004D3011">
              <w:t xml:space="preserve"> </w:t>
            </w:r>
          </w:p>
          <w:p w14:paraId="1B25F617" w14:textId="77777777" w:rsidR="004D3011" w:rsidRDefault="004D3011" w:rsidP="00DC6132"/>
          <w:p w14:paraId="1A5EA3E7" w14:textId="77777777" w:rsidR="004D3011" w:rsidRPr="004D3011" w:rsidRDefault="00CF07EC" w:rsidP="00DC6132">
            <w:pPr>
              <w:jc w:val="center"/>
              <w:rPr>
                <w:bCs/>
              </w:rPr>
            </w:pPr>
            <w:r>
              <w:rPr>
                <w:b/>
              </w:rPr>
              <w:t>Internship</w:t>
            </w:r>
          </w:p>
          <w:p w14:paraId="3BC29CB3" w14:textId="77777777" w:rsidR="004D3011" w:rsidRPr="004D3011" w:rsidRDefault="00AA7BD9" w:rsidP="00DC6132">
            <w:pPr>
              <w:jc w:val="center"/>
            </w:pPr>
            <w:r>
              <w:t>7/2013</w:t>
            </w:r>
            <w:r w:rsidR="004D3011" w:rsidRPr="004D3011">
              <w:t>–</w:t>
            </w:r>
            <w:r>
              <w:t>6/2014</w:t>
            </w:r>
          </w:p>
          <w:p w14:paraId="34025951" w14:textId="77777777" w:rsidR="00AA7BD9" w:rsidRDefault="00AA7BD9" w:rsidP="00DC6132">
            <w:r>
              <w:t xml:space="preserve">•    </w:t>
            </w:r>
            <w:r w:rsidRPr="00AA7BD9">
              <w:t>Doing scientific research at the Department of Pharmacognosy, Hanoi University of pharmacy.</w:t>
            </w:r>
          </w:p>
          <w:p w14:paraId="59294D8B" w14:textId="77777777" w:rsidR="004D3011" w:rsidRPr="004D3011" w:rsidRDefault="00AA7BD9" w:rsidP="00DC6132">
            <w:r>
              <w:t xml:space="preserve">•    </w:t>
            </w:r>
            <w:r w:rsidRPr="00AA7BD9">
              <w:t>Being an intern in Ha</w:t>
            </w:r>
            <w:r>
              <w:t>n</w:t>
            </w:r>
            <w:r w:rsidRPr="00AA7BD9">
              <w:t xml:space="preserve">oi Pharmaceutical &amp; Medical Equipment Import Export JSC. </w:t>
            </w:r>
            <w:r w:rsidR="00036450" w:rsidRPr="004D3011">
              <w:t xml:space="preserve"> </w:t>
            </w:r>
          </w:p>
          <w:p w14:paraId="2090B486" w14:textId="77777777" w:rsidR="004D3011" w:rsidRDefault="004D3011" w:rsidP="00DC6132"/>
          <w:sdt>
            <w:sdtPr>
              <w:id w:val="1669594239"/>
              <w:placeholder>
                <w:docPart w:val="61B9BD4F98F44CDFAD9C1D07D63AFC5C"/>
              </w:placeholder>
              <w:temporary/>
              <w:showingPlcHdr/>
              <w15:appearance w15:val="hidden"/>
            </w:sdtPr>
            <w:sdtEndPr/>
            <w:sdtContent>
              <w:p w14:paraId="6DD99942" w14:textId="0F5624BE" w:rsidR="00F4524C" w:rsidRDefault="00180329" w:rsidP="00492726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3F3846B5" w14:textId="688ACE42" w:rsidR="00F4524C" w:rsidRDefault="00F4524C" w:rsidP="00DC6132">
            <w:r>
              <w:t>•    English: intermediate.</w:t>
            </w:r>
          </w:p>
          <w:p w14:paraId="6CFD651E" w14:textId="488DBAD4" w:rsidR="00F4524C" w:rsidRDefault="00F4524C" w:rsidP="00DC6132">
            <w:r>
              <w:t>•    Good communication with customers.</w:t>
            </w:r>
          </w:p>
          <w:p w14:paraId="501D2828" w14:textId="775F2B06" w:rsidR="00F4524C" w:rsidRDefault="00F4524C" w:rsidP="00DC6132">
            <w:r>
              <w:t>•     Teamwork as well as individual working skills.</w:t>
            </w:r>
          </w:p>
          <w:p w14:paraId="099A74E7" w14:textId="0F59B108" w:rsidR="00F4524C" w:rsidRDefault="00F4524C" w:rsidP="00DC6132">
            <w:r>
              <w:t>•    Presentation skills.</w:t>
            </w:r>
          </w:p>
          <w:p w14:paraId="05838AC1" w14:textId="56BAC1DD" w:rsidR="00F4524C" w:rsidRDefault="00F4524C" w:rsidP="00DC6132">
            <w:r>
              <w:t>•    Ability to work under pressure.</w:t>
            </w:r>
          </w:p>
          <w:p w14:paraId="226EB082" w14:textId="4631B89B" w:rsidR="00F4524C" w:rsidRDefault="00F4524C" w:rsidP="00DC6132">
            <w:r>
              <w:t>•    Strong adaptability to new environment.</w:t>
            </w:r>
          </w:p>
          <w:p w14:paraId="32DC1CB2" w14:textId="63773049" w:rsidR="00B00903" w:rsidRDefault="00F4524C" w:rsidP="00DC6132">
            <w:r>
              <w:t xml:space="preserve">•    Good at computer, especially MS office like MS Word, Excel, Power Point… </w:t>
            </w:r>
          </w:p>
          <w:p w14:paraId="011BE698" w14:textId="77777777" w:rsidR="00F4524C" w:rsidRPr="00B00903" w:rsidRDefault="00F4524C" w:rsidP="00DC6132">
            <w:pPr>
              <w:rPr>
                <w:color w:val="000000" w:themeColor="text1"/>
              </w:rPr>
            </w:pPr>
          </w:p>
          <w:p w14:paraId="0A853A28" w14:textId="4C59FA17" w:rsidR="00036450" w:rsidRPr="004D3011" w:rsidRDefault="00112054" w:rsidP="00DC6132">
            <w:pPr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353853ED" wp14:editId="4F2A2AFF">
                  <wp:extent cx="3959750" cy="1257300"/>
                  <wp:effectExtent l="0" t="0" r="3175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  <w:tr w:rsidR="00B00903" w:rsidRPr="00F346FB" w14:paraId="0DAF6553" w14:textId="77777777" w:rsidTr="00DC6132">
        <w:tc>
          <w:tcPr>
            <w:tcW w:w="3600" w:type="dxa"/>
          </w:tcPr>
          <w:p w14:paraId="57080693" w14:textId="1C3CA1A3" w:rsidR="00B00903" w:rsidRDefault="00B00903" w:rsidP="00DC6132">
            <w:pPr>
              <w:pStyle w:val="Heading3"/>
            </w:pPr>
          </w:p>
        </w:tc>
        <w:tc>
          <w:tcPr>
            <w:tcW w:w="720" w:type="dxa"/>
          </w:tcPr>
          <w:p w14:paraId="69F10EB7" w14:textId="77777777" w:rsidR="00B00903" w:rsidRDefault="00B00903" w:rsidP="00DC6132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14:paraId="5FCE7019" w14:textId="77777777" w:rsidR="00B00903" w:rsidRDefault="00B00903" w:rsidP="00DC6132">
            <w:pPr>
              <w:pStyle w:val="Heading2"/>
            </w:pPr>
          </w:p>
        </w:tc>
      </w:tr>
    </w:tbl>
    <w:p w14:paraId="1E1496DB" w14:textId="77777777" w:rsidR="0043117B" w:rsidRDefault="00756171" w:rsidP="00536019">
      <w:pPr>
        <w:tabs>
          <w:tab w:val="left" w:pos="990"/>
        </w:tabs>
      </w:pPr>
    </w:p>
    <w:sectPr w:rsidR="0043117B" w:rsidSect="00BD3D7A">
      <w:headerReference w:type="default" r:id="rId13"/>
      <w:pgSz w:w="12240" w:h="15840" w:code="1"/>
      <w:pgMar w:top="289" w:right="720" w:bottom="289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1A328B" w14:textId="77777777" w:rsidR="00756171" w:rsidRDefault="00756171" w:rsidP="000C45FF">
      <w:r>
        <w:separator/>
      </w:r>
    </w:p>
  </w:endnote>
  <w:endnote w:type="continuationSeparator" w:id="0">
    <w:p w14:paraId="6D1779C6" w14:textId="77777777" w:rsidR="00756171" w:rsidRDefault="00756171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C9748C" w14:textId="77777777" w:rsidR="00756171" w:rsidRDefault="00756171" w:rsidP="000C45FF">
      <w:r>
        <w:separator/>
      </w:r>
    </w:p>
  </w:footnote>
  <w:footnote w:type="continuationSeparator" w:id="0">
    <w:p w14:paraId="7890FBFA" w14:textId="77777777" w:rsidR="00756171" w:rsidRDefault="00756171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D25710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A7C529F" wp14:editId="5E7A66E4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1" name="Graphic 1" descr="decorative el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4" type="#_x0000_t75" style="width:11.55pt;height:11.55pt" o:bullet="t">
        <v:imagedata r:id="rId1" o:title="bullet1"/>
      </v:shape>
    </w:pict>
  </w:numPicBullet>
  <w:numPicBullet w:numPicBulletId="1">
    <w:pict>
      <v:shape id="_x0000_i1135" type="#_x0000_t75" style="width:9pt;height:9pt" o:bullet="t">
        <v:imagedata r:id="rId2" o:title="bullet3"/>
      </v:shape>
    </w:pict>
  </w:numPicBullet>
  <w:numPicBullet w:numPicBulletId="2">
    <w:pict>
      <v:shape id="_x0000_i1136" type="#_x0000_t75" style="width:11.55pt;height:11.55pt" o:bullet="t">
        <v:imagedata r:id="rId3" o:title="mso32"/>
      </v:shape>
    </w:pict>
  </w:numPicBullet>
  <w:abstractNum w:abstractNumId="0" w15:restartNumberingAfterBreak="0">
    <w:nsid w:val="18674E25"/>
    <w:multiLevelType w:val="multilevel"/>
    <w:tmpl w:val="15D62BBE"/>
    <w:lvl w:ilvl="0">
      <w:start w:val="1"/>
      <w:numFmt w:val="bullet"/>
      <w:lvlText w:val=""/>
      <w:lvlPicBulletId w:val="0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PicBulletId w:val="1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780"/>
    <w:rsid w:val="00036450"/>
    <w:rsid w:val="0007664E"/>
    <w:rsid w:val="000C45FF"/>
    <w:rsid w:val="000D2953"/>
    <w:rsid w:val="000D5E39"/>
    <w:rsid w:val="000E3FD1"/>
    <w:rsid w:val="000F641A"/>
    <w:rsid w:val="0010747C"/>
    <w:rsid w:val="00112054"/>
    <w:rsid w:val="001525E1"/>
    <w:rsid w:val="00180329"/>
    <w:rsid w:val="00186AE0"/>
    <w:rsid w:val="0019001F"/>
    <w:rsid w:val="001A74A5"/>
    <w:rsid w:val="001B2ABD"/>
    <w:rsid w:val="001E0391"/>
    <w:rsid w:val="001E1759"/>
    <w:rsid w:val="001F1ECC"/>
    <w:rsid w:val="00202E6B"/>
    <w:rsid w:val="002400EB"/>
    <w:rsid w:val="002426A4"/>
    <w:rsid w:val="00247E59"/>
    <w:rsid w:val="00256CF7"/>
    <w:rsid w:val="0027495D"/>
    <w:rsid w:val="002955FB"/>
    <w:rsid w:val="002B49A6"/>
    <w:rsid w:val="002D7898"/>
    <w:rsid w:val="0030481B"/>
    <w:rsid w:val="0032367A"/>
    <w:rsid w:val="00346B1F"/>
    <w:rsid w:val="0037121F"/>
    <w:rsid w:val="00386977"/>
    <w:rsid w:val="003C1560"/>
    <w:rsid w:val="00406A8A"/>
    <w:rsid w:val="004071FC"/>
    <w:rsid w:val="00425266"/>
    <w:rsid w:val="00445947"/>
    <w:rsid w:val="0047595B"/>
    <w:rsid w:val="004813B3"/>
    <w:rsid w:val="00491760"/>
    <w:rsid w:val="00492726"/>
    <w:rsid w:val="00496591"/>
    <w:rsid w:val="004B3C0A"/>
    <w:rsid w:val="004C1AEC"/>
    <w:rsid w:val="004C63E4"/>
    <w:rsid w:val="004D3011"/>
    <w:rsid w:val="00503A20"/>
    <w:rsid w:val="005262AC"/>
    <w:rsid w:val="00536019"/>
    <w:rsid w:val="0054336C"/>
    <w:rsid w:val="00566371"/>
    <w:rsid w:val="00587C8A"/>
    <w:rsid w:val="005E39D5"/>
    <w:rsid w:val="00600670"/>
    <w:rsid w:val="00602E71"/>
    <w:rsid w:val="0062123A"/>
    <w:rsid w:val="0062656E"/>
    <w:rsid w:val="00646E75"/>
    <w:rsid w:val="00651991"/>
    <w:rsid w:val="00674548"/>
    <w:rsid w:val="006771D0"/>
    <w:rsid w:val="00681373"/>
    <w:rsid w:val="006931BA"/>
    <w:rsid w:val="006E3D35"/>
    <w:rsid w:val="00715FCB"/>
    <w:rsid w:val="00723176"/>
    <w:rsid w:val="00730EC2"/>
    <w:rsid w:val="00743101"/>
    <w:rsid w:val="00756171"/>
    <w:rsid w:val="007838A4"/>
    <w:rsid w:val="007867A0"/>
    <w:rsid w:val="00787A5E"/>
    <w:rsid w:val="007927F5"/>
    <w:rsid w:val="007B762A"/>
    <w:rsid w:val="00802CA0"/>
    <w:rsid w:val="00846D00"/>
    <w:rsid w:val="00875B4C"/>
    <w:rsid w:val="008766DD"/>
    <w:rsid w:val="0088223A"/>
    <w:rsid w:val="00887A3B"/>
    <w:rsid w:val="008D7F98"/>
    <w:rsid w:val="00904DD6"/>
    <w:rsid w:val="009800DB"/>
    <w:rsid w:val="009A01DE"/>
    <w:rsid w:val="009C02AA"/>
    <w:rsid w:val="009D088F"/>
    <w:rsid w:val="009D0B5E"/>
    <w:rsid w:val="009E642F"/>
    <w:rsid w:val="00A2118D"/>
    <w:rsid w:val="00A464CF"/>
    <w:rsid w:val="00A9679E"/>
    <w:rsid w:val="00AA7BD9"/>
    <w:rsid w:val="00AB3F1F"/>
    <w:rsid w:val="00AC7726"/>
    <w:rsid w:val="00AD4FC0"/>
    <w:rsid w:val="00AD76E2"/>
    <w:rsid w:val="00B00903"/>
    <w:rsid w:val="00B20152"/>
    <w:rsid w:val="00B70850"/>
    <w:rsid w:val="00BD3D7A"/>
    <w:rsid w:val="00BF1255"/>
    <w:rsid w:val="00C066B6"/>
    <w:rsid w:val="00C376B0"/>
    <w:rsid w:val="00C37BA1"/>
    <w:rsid w:val="00C458C5"/>
    <w:rsid w:val="00C4674C"/>
    <w:rsid w:val="00C47B7C"/>
    <w:rsid w:val="00C506CF"/>
    <w:rsid w:val="00C72BED"/>
    <w:rsid w:val="00C83780"/>
    <w:rsid w:val="00C9578B"/>
    <w:rsid w:val="00CB4693"/>
    <w:rsid w:val="00CE0A39"/>
    <w:rsid w:val="00CF07EC"/>
    <w:rsid w:val="00CF5FBB"/>
    <w:rsid w:val="00D03CBB"/>
    <w:rsid w:val="00D073E8"/>
    <w:rsid w:val="00D2522B"/>
    <w:rsid w:val="00D27AAD"/>
    <w:rsid w:val="00D5459D"/>
    <w:rsid w:val="00D56510"/>
    <w:rsid w:val="00D63AA6"/>
    <w:rsid w:val="00D80838"/>
    <w:rsid w:val="00DA3731"/>
    <w:rsid w:val="00DC6132"/>
    <w:rsid w:val="00DD172A"/>
    <w:rsid w:val="00E161B7"/>
    <w:rsid w:val="00E25A26"/>
    <w:rsid w:val="00E4381A"/>
    <w:rsid w:val="00E4444F"/>
    <w:rsid w:val="00E55D74"/>
    <w:rsid w:val="00E75EA7"/>
    <w:rsid w:val="00ED6C5B"/>
    <w:rsid w:val="00EF4566"/>
    <w:rsid w:val="00F346FB"/>
    <w:rsid w:val="00F4524C"/>
    <w:rsid w:val="00F60274"/>
    <w:rsid w:val="00F77FB9"/>
    <w:rsid w:val="00FB068F"/>
    <w:rsid w:val="00FF7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D8E92C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C37BA1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C37BA1"/>
    <w:rPr>
      <w:color w:val="DD8047" w:themeColor="accent2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paragraph" w:styleId="ListParagraph">
    <w:name w:val="List Paragraph"/>
    <w:basedOn w:val="Normal"/>
    <w:uiPriority w:val="34"/>
    <w:semiHidden/>
    <w:qFormat/>
    <w:rsid w:val="00F452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chart" Target="charts/chart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svg"/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uyen\AppData\Roaming\Microsoft\Templates\Blue%20grey%20resum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Sheet1!$A$2:$A$8</c:f>
              <c:strCache>
                <c:ptCount val="7"/>
                <c:pt idx="0">
                  <c:v>Negotiation</c:v>
                </c:pt>
                <c:pt idx="1">
                  <c:v>English</c:v>
                </c:pt>
                <c:pt idx="2">
                  <c:v>Report</c:v>
                </c:pt>
                <c:pt idx="3">
                  <c:v>Communication</c:v>
                </c:pt>
                <c:pt idx="4">
                  <c:v>MS Office</c:v>
                </c:pt>
                <c:pt idx="5">
                  <c:v>Teamwork</c:v>
                </c:pt>
                <c:pt idx="6">
                  <c:v>Presentation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0.75</c:v>
                </c:pt>
                <c:pt idx="1">
                  <c:v>0.5</c:v>
                </c:pt>
                <c:pt idx="2">
                  <c:v>0.75</c:v>
                </c:pt>
                <c:pt idx="3">
                  <c:v>0.8</c:v>
                </c:pt>
                <c:pt idx="4">
                  <c:v>0.6</c:v>
                </c:pt>
                <c:pt idx="5">
                  <c:v>0.7</c:v>
                </c:pt>
                <c:pt idx="6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noFill/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EEECDA9758B488EA2B8737A4F87C5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31B1E5-0DFA-4F33-8546-AAF43531441B}"/>
      </w:docPartPr>
      <w:docPartBody>
        <w:p w:rsidR="002427A0" w:rsidRDefault="00E07892">
          <w:pPr>
            <w:pStyle w:val="BEEECDA9758B488EA2B8737A4F87C5AA"/>
          </w:pPr>
          <w:r w:rsidRPr="00D5459D">
            <w:t>Profile</w:t>
          </w:r>
        </w:p>
      </w:docPartBody>
    </w:docPart>
    <w:docPart>
      <w:docPartPr>
        <w:name w:val="8C51785132E640DE89A514A7AF2FD3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D93B7B-61B9-4550-A660-0B6476E5F15C}"/>
      </w:docPartPr>
      <w:docPartBody>
        <w:p w:rsidR="002427A0" w:rsidRDefault="00E07892">
          <w:pPr>
            <w:pStyle w:val="8C51785132E640DE89A514A7AF2FD344"/>
          </w:pPr>
          <w:r w:rsidRPr="00036450">
            <w:t>CONTACT</w:t>
          </w:r>
        </w:p>
      </w:docPartBody>
    </w:docPart>
    <w:docPart>
      <w:docPartPr>
        <w:name w:val="4B5E03FC017E4FC58A775D873DC88C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9AB2A6-38E1-48B2-8B59-3FBF501D817C}"/>
      </w:docPartPr>
      <w:docPartBody>
        <w:p w:rsidR="002427A0" w:rsidRDefault="00E07892">
          <w:pPr>
            <w:pStyle w:val="4B5E03FC017E4FC58A775D873DC88CB4"/>
          </w:pPr>
          <w:r w:rsidRPr="004D3011">
            <w:t>PHONE:</w:t>
          </w:r>
        </w:p>
      </w:docPartBody>
    </w:docPart>
    <w:docPart>
      <w:docPartPr>
        <w:name w:val="0E2BFEA0B9F44B879E788B5500548B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5A0323-1C8C-46D2-BD1E-87C14FC6A687}"/>
      </w:docPartPr>
      <w:docPartBody>
        <w:p w:rsidR="002427A0" w:rsidRDefault="00E07892">
          <w:pPr>
            <w:pStyle w:val="0E2BFEA0B9F44B879E788B5500548B4B"/>
          </w:pPr>
          <w:r w:rsidRPr="004D3011">
            <w:t>EMAIL:</w:t>
          </w:r>
        </w:p>
      </w:docPartBody>
    </w:docPart>
    <w:docPart>
      <w:docPartPr>
        <w:name w:val="839096CE1BFD46DC9D7542D084BFAE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8CFD94-BCC3-44A1-81A7-689B525C2402}"/>
      </w:docPartPr>
      <w:docPartBody>
        <w:p w:rsidR="002427A0" w:rsidRDefault="00E07892">
          <w:pPr>
            <w:pStyle w:val="839096CE1BFD46DC9D7542D084BFAEDA"/>
          </w:pPr>
          <w:r w:rsidRPr="004D3011">
            <w:t>HOBBIES</w:t>
          </w:r>
        </w:p>
      </w:docPartBody>
    </w:docPart>
    <w:docPart>
      <w:docPartPr>
        <w:name w:val="81B32EAAF10F41FF9614DD9EF2649F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DCCB90-C3B8-48BC-8415-EBED1F2C8808}"/>
      </w:docPartPr>
      <w:docPartBody>
        <w:p w:rsidR="002427A0" w:rsidRDefault="00E07892">
          <w:pPr>
            <w:pStyle w:val="81B32EAAF10F41FF9614DD9EF2649F79"/>
          </w:pPr>
          <w:r w:rsidRPr="00036450">
            <w:t>EDUCATION</w:t>
          </w:r>
        </w:p>
      </w:docPartBody>
    </w:docPart>
    <w:docPart>
      <w:docPartPr>
        <w:name w:val="47F4E5B76C86489A9044AC267AC253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1F7FF3-66D4-4BFF-B200-2B467E9A0A2D}"/>
      </w:docPartPr>
      <w:docPartBody>
        <w:p w:rsidR="002427A0" w:rsidRDefault="00E07892">
          <w:pPr>
            <w:pStyle w:val="47F4E5B76C86489A9044AC267AC253C0"/>
          </w:pPr>
          <w:r w:rsidRPr="00036450">
            <w:t>WORK EXPERIENCE</w:t>
          </w:r>
        </w:p>
      </w:docPartBody>
    </w:docPart>
    <w:docPart>
      <w:docPartPr>
        <w:name w:val="61B9BD4F98F44CDFAD9C1D07D63AFC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1E01EB-6B9E-4BB5-A778-518A796DEC12}"/>
      </w:docPartPr>
      <w:docPartBody>
        <w:p w:rsidR="002427A0" w:rsidRDefault="00E07892">
          <w:pPr>
            <w:pStyle w:val="61B9BD4F98F44CDFAD9C1D07D63AFC5C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DD8"/>
    <w:rsid w:val="001A5D26"/>
    <w:rsid w:val="002427A0"/>
    <w:rsid w:val="00256365"/>
    <w:rsid w:val="002D2DD8"/>
    <w:rsid w:val="002F4220"/>
    <w:rsid w:val="004B6901"/>
    <w:rsid w:val="007A470A"/>
    <w:rsid w:val="00A70FBE"/>
    <w:rsid w:val="00C46A6C"/>
    <w:rsid w:val="00E0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C58AD89A8494E5FBD934B5E031F5D92">
    <w:name w:val="EC58AD89A8494E5FBD934B5E031F5D92"/>
  </w:style>
  <w:style w:type="paragraph" w:customStyle="1" w:styleId="2729F0BC66E848FC93BD5DC640279BEC">
    <w:name w:val="2729F0BC66E848FC93BD5DC640279BEC"/>
  </w:style>
  <w:style w:type="paragraph" w:customStyle="1" w:styleId="BEEECDA9758B488EA2B8737A4F87C5AA">
    <w:name w:val="BEEECDA9758B488EA2B8737A4F87C5AA"/>
  </w:style>
  <w:style w:type="paragraph" w:customStyle="1" w:styleId="174607BFCC104149866542B5ED8EBA4F">
    <w:name w:val="174607BFCC104149866542B5ED8EBA4F"/>
  </w:style>
  <w:style w:type="paragraph" w:customStyle="1" w:styleId="8C51785132E640DE89A514A7AF2FD344">
    <w:name w:val="8C51785132E640DE89A514A7AF2FD344"/>
  </w:style>
  <w:style w:type="paragraph" w:customStyle="1" w:styleId="4B5E03FC017E4FC58A775D873DC88CB4">
    <w:name w:val="4B5E03FC017E4FC58A775D873DC88CB4"/>
  </w:style>
  <w:style w:type="paragraph" w:customStyle="1" w:styleId="751777727948432F8163EFB2D00394BA">
    <w:name w:val="751777727948432F8163EFB2D00394BA"/>
  </w:style>
  <w:style w:type="paragraph" w:customStyle="1" w:styleId="A963471057344A05A9C91DB6978B8DF0">
    <w:name w:val="A963471057344A05A9C91DB6978B8DF0"/>
  </w:style>
  <w:style w:type="paragraph" w:customStyle="1" w:styleId="A76D7EC1058F407DAB257BADB5ABABDF">
    <w:name w:val="A76D7EC1058F407DAB257BADB5ABABDF"/>
  </w:style>
  <w:style w:type="paragraph" w:customStyle="1" w:styleId="0E2BFEA0B9F44B879E788B5500548B4B">
    <w:name w:val="0E2BFEA0B9F44B879E788B5500548B4B"/>
  </w:style>
  <w:style w:type="character" w:styleId="Hyperlink">
    <w:name w:val="Hyperlink"/>
    <w:basedOn w:val="DefaultParagraphFont"/>
    <w:uiPriority w:val="99"/>
    <w:unhideWhenUsed/>
    <w:rPr>
      <w:color w:val="ED7D31" w:themeColor="accent2"/>
      <w:u w:val="single"/>
    </w:rPr>
  </w:style>
  <w:style w:type="paragraph" w:customStyle="1" w:styleId="7EAA470598044E7AA5AA6E59EF24F581">
    <w:name w:val="7EAA470598044E7AA5AA6E59EF24F581"/>
  </w:style>
  <w:style w:type="paragraph" w:customStyle="1" w:styleId="839096CE1BFD46DC9D7542D084BFAEDA">
    <w:name w:val="839096CE1BFD46DC9D7542D084BFAEDA"/>
  </w:style>
  <w:style w:type="paragraph" w:customStyle="1" w:styleId="9DA6C516517B49289A5C96DFF7828D69">
    <w:name w:val="9DA6C516517B49289A5C96DFF7828D69"/>
  </w:style>
  <w:style w:type="paragraph" w:customStyle="1" w:styleId="F3F3C725AB8D4C8694E096E8364CE812">
    <w:name w:val="F3F3C725AB8D4C8694E096E8364CE812"/>
  </w:style>
  <w:style w:type="paragraph" w:customStyle="1" w:styleId="B9FD79EF8BB5495D8114FE63B74A58F6">
    <w:name w:val="B9FD79EF8BB5495D8114FE63B74A58F6"/>
  </w:style>
  <w:style w:type="paragraph" w:customStyle="1" w:styleId="536080ABB50045DBAF10DA2F559917C9">
    <w:name w:val="536080ABB50045DBAF10DA2F559917C9"/>
  </w:style>
  <w:style w:type="paragraph" w:customStyle="1" w:styleId="81B32EAAF10F41FF9614DD9EF2649F79">
    <w:name w:val="81B32EAAF10F41FF9614DD9EF2649F79"/>
  </w:style>
  <w:style w:type="paragraph" w:customStyle="1" w:styleId="BDFE538C87894371A6130EB84ABAA0AA">
    <w:name w:val="BDFE538C87894371A6130EB84ABAA0AA"/>
  </w:style>
  <w:style w:type="paragraph" w:customStyle="1" w:styleId="D585F59AC853414A9D9D6DE99134A304">
    <w:name w:val="D585F59AC853414A9D9D6DE99134A304"/>
  </w:style>
  <w:style w:type="paragraph" w:customStyle="1" w:styleId="7AAE0D6122AA41CB86202F56255A4D53">
    <w:name w:val="7AAE0D6122AA41CB86202F56255A4D53"/>
  </w:style>
  <w:style w:type="paragraph" w:customStyle="1" w:styleId="836791AD5AF247D684D8210E8D1C290A">
    <w:name w:val="836791AD5AF247D684D8210E8D1C290A"/>
  </w:style>
  <w:style w:type="paragraph" w:customStyle="1" w:styleId="C9368AD0B0094C22A3826B850E3786AE">
    <w:name w:val="C9368AD0B0094C22A3826B850E3786AE"/>
  </w:style>
  <w:style w:type="paragraph" w:customStyle="1" w:styleId="78D80CEE2038491995C2D6884EFC0C75">
    <w:name w:val="78D80CEE2038491995C2D6884EFC0C75"/>
  </w:style>
  <w:style w:type="paragraph" w:customStyle="1" w:styleId="5D67CB6A5CE1452FB55C3884A5734D10">
    <w:name w:val="5D67CB6A5CE1452FB55C3884A5734D10"/>
  </w:style>
  <w:style w:type="paragraph" w:customStyle="1" w:styleId="47F4E5B76C86489A9044AC267AC253C0">
    <w:name w:val="47F4E5B76C86489A9044AC267AC253C0"/>
  </w:style>
  <w:style w:type="paragraph" w:customStyle="1" w:styleId="F2F0FE02227B44B28F7007884B37A15F">
    <w:name w:val="F2F0FE02227B44B28F7007884B37A15F"/>
  </w:style>
  <w:style w:type="paragraph" w:customStyle="1" w:styleId="3F14501967EF4C508585DA5A31A81E1F">
    <w:name w:val="3F14501967EF4C508585DA5A31A81E1F"/>
  </w:style>
  <w:style w:type="paragraph" w:customStyle="1" w:styleId="80732C14BBFF4934ABC6C8302B2CE44C">
    <w:name w:val="80732C14BBFF4934ABC6C8302B2CE44C"/>
  </w:style>
  <w:style w:type="paragraph" w:customStyle="1" w:styleId="973941B4F6584EB0903A8935D7EDF717">
    <w:name w:val="973941B4F6584EB0903A8935D7EDF717"/>
  </w:style>
  <w:style w:type="paragraph" w:customStyle="1" w:styleId="BBFCDC1F9C2E4BDDA8E11A848135A874">
    <w:name w:val="BBFCDC1F9C2E4BDDA8E11A848135A874"/>
  </w:style>
  <w:style w:type="paragraph" w:customStyle="1" w:styleId="723092C48BA247889F2F1F1386DB9FED">
    <w:name w:val="723092C48BA247889F2F1F1386DB9FED"/>
  </w:style>
  <w:style w:type="paragraph" w:customStyle="1" w:styleId="2BD2F779A5C74BB19FFD73973DAC9EFE">
    <w:name w:val="2BD2F779A5C74BB19FFD73973DAC9EFE"/>
  </w:style>
  <w:style w:type="paragraph" w:customStyle="1" w:styleId="7D12821D486947F78B33CB84CC51BE57">
    <w:name w:val="7D12821D486947F78B33CB84CC51BE57"/>
  </w:style>
  <w:style w:type="paragraph" w:customStyle="1" w:styleId="13C4E09E957240DC97775FE12DFBFCA0">
    <w:name w:val="13C4E09E957240DC97775FE12DFBFCA0"/>
  </w:style>
  <w:style w:type="paragraph" w:customStyle="1" w:styleId="06433351885C4888ADBF7C847B610CC9">
    <w:name w:val="06433351885C4888ADBF7C847B610CC9"/>
  </w:style>
  <w:style w:type="paragraph" w:customStyle="1" w:styleId="9E6345C18BE8408A8F06B517CD1CF42E">
    <w:name w:val="9E6345C18BE8408A8F06B517CD1CF42E"/>
  </w:style>
  <w:style w:type="paragraph" w:customStyle="1" w:styleId="F5E291DD13B54C1E8246D0939556811C">
    <w:name w:val="F5E291DD13B54C1E8246D0939556811C"/>
  </w:style>
  <w:style w:type="paragraph" w:customStyle="1" w:styleId="B0759B2C249A4448B236BF0D389607BF">
    <w:name w:val="B0759B2C249A4448B236BF0D389607BF"/>
  </w:style>
  <w:style w:type="paragraph" w:customStyle="1" w:styleId="36E1581B52764EFCA87429CAD19DDB56">
    <w:name w:val="36E1581B52764EFCA87429CAD19DDB56"/>
  </w:style>
  <w:style w:type="paragraph" w:customStyle="1" w:styleId="E9D921487B2F432984E73E2491A5AB35">
    <w:name w:val="E9D921487B2F432984E73E2491A5AB35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61B9BD4F98F44CDFAD9C1D07D63AFC5C">
    <w:name w:val="61B9BD4F98F44CDFAD9C1D07D63AFC5C"/>
  </w:style>
  <w:style w:type="paragraph" w:customStyle="1" w:styleId="D05B5C63AFD34B00B6D522C589796C46">
    <w:name w:val="D05B5C63AFD34B00B6D522C589796C46"/>
    <w:rsid w:val="002D2D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EAD815F-B2F8-422F-9315-93019FF4975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BC06993A-BF58-4B83-9D02-A22431F3C3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F203D5F-FF77-45BF-9727-5429B6F41A7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resume.dotx</Template>
  <TotalTime>0</TotalTime>
  <Pages>2</Pages>
  <Words>552</Words>
  <Characters>3149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2020-06-23T08:29:00Z</dcterms:created>
  <dcterms:modified xsi:type="dcterms:W3CDTF">2020-06-23T08:51:00Z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